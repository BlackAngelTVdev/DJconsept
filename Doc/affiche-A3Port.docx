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2B1FC" w14:textId="7BF32846" w:rsidR="0011320D" w:rsidRPr="0024231B" w:rsidRDefault="00AD5B0E" w:rsidP="0011320D">
      <w:pPr>
        <w:rPr>
          <w:rFonts w:ascii="Century Gothic" w:hAnsi="Century Gothic"/>
          <w:sz w:val="36"/>
          <w:szCs w:val="36"/>
          <w:lang w:val="fr-CH"/>
        </w:rPr>
      </w:pPr>
      <w:r w:rsidRPr="00400ED4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75488" behindDoc="0" locked="0" layoutInCell="1" allowOverlap="1" wp14:anchorId="6589CBB8" wp14:editId="72594D79">
                <wp:simplePos x="0" y="0"/>
                <wp:positionH relativeFrom="column">
                  <wp:posOffset>0</wp:posOffset>
                </wp:positionH>
                <wp:positionV relativeFrom="paragraph">
                  <wp:posOffset>-19050</wp:posOffset>
                </wp:positionV>
                <wp:extent cx="10342935" cy="14652345"/>
                <wp:effectExtent l="0" t="0" r="0" b="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42935" cy="14652345"/>
                          <a:chOff x="0" y="0"/>
                          <a:chExt cx="10342935" cy="14652345"/>
                        </a:xfrm>
                      </wpg:grpSpPr>
                      <pic:pic xmlns:pic="http://schemas.openxmlformats.org/drawingml/2006/picture">
                        <pic:nvPicPr>
                          <pic:cNvPr id="111" name="Image 111" descr="Une image contenant conception&#10;&#10;Description générée automatiquement avec une confiance moyenn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734550"/>
                            <a:ext cx="10236835" cy="4892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feld 39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0" y="14211300"/>
                            <a:ext cx="1806854" cy="4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C1FF34" w14:textId="77777777" w:rsidR="00BF7EA0" w:rsidRPr="008855A1" w:rsidRDefault="004F02E9" w:rsidP="004F02E9">
                              <w:pPr>
                                <w:widowControl w:val="0"/>
                                <w:spacing w:line="500" w:lineRule="exact"/>
                                <w:jc w:val="right"/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48"/>
                                  <w:szCs w:val="48"/>
                                  <w:lang w:val="en"/>
                                </w:rPr>
                              </w:pPr>
                              <w:proofErr w:type="spellStart"/>
                              <w:r w:rsidRPr="008855A1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48"/>
                                  <w:szCs w:val="48"/>
                                  <w:lang w:bidi="de-DE"/>
                                </w:rPr>
                                <w:t>informatique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12" name="Zone de texte 112"/>
                        <wps:cNvSpPr txBox="1"/>
                        <wps:spPr>
                          <a:xfrm>
                            <a:off x="3657600" y="13906500"/>
                            <a:ext cx="6590665" cy="7223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6B5F5C" w14:textId="77777777" w:rsidR="004224F5" w:rsidRPr="008855A1" w:rsidRDefault="004224F5" w:rsidP="00842EDB">
                              <w:pPr>
                                <w:jc w:val="right"/>
                                <w:rPr>
                                  <w:rFonts w:ascii="Etml_font" w:hAnsi="Etml_font"/>
                                  <w:sz w:val="100"/>
                                  <w:szCs w:val="100"/>
                                </w:rPr>
                              </w:pPr>
                              <w:r w:rsidRPr="008855A1">
                                <w:rPr>
                                  <w:rFonts w:ascii="Etml_font" w:hAnsi="Etml_font"/>
                                  <w:sz w:val="100"/>
                                  <w:szCs w:val="100"/>
                                </w:rPr>
                                <w:t>Portes Ouvertes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Zone de texte 1"/>
                        <wps:cNvSpPr txBox="1"/>
                        <wps:spPr>
                          <a:xfrm>
                            <a:off x="0" y="13925550"/>
                            <a:ext cx="2054225" cy="715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64A3B2" w14:textId="77777777" w:rsidR="00842EDB" w:rsidRPr="008855A1" w:rsidRDefault="00842EDB" w:rsidP="00842EDB">
                              <w:pPr>
                                <w:rPr>
                                  <w:rFonts w:ascii="Etml_font" w:hAnsi="Etml_font"/>
                                  <w:sz w:val="100"/>
                                  <w:szCs w:val="100"/>
                                </w:rPr>
                              </w:pPr>
                              <w:r w:rsidRPr="008855A1">
                                <w:rPr>
                                  <w:rFonts w:ascii="Etml_font" w:hAnsi="Etml_font"/>
                                  <w:sz w:val="100"/>
                                  <w:szCs w:val="100"/>
                                </w:rPr>
                                <w:t>ETML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Une image contenant texte, ordinateur, capture d’écran, multimédia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53200" y="0"/>
                            <a:ext cx="3672840" cy="2596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feld 28"/>
                        <wps:cNvSpPr txBox="1">
                          <a:spLocks noChangeArrowheads="1"/>
                        </wps:cNvSpPr>
                        <wps:spPr bwMode="auto">
                          <a:xfrm>
                            <a:off x="6724650" y="19050"/>
                            <a:ext cx="3535071" cy="1784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65987B" w14:textId="77777777" w:rsidR="004F02E9" w:rsidRPr="0024231B" w:rsidRDefault="004F02E9" w:rsidP="00434AC2">
                              <w:pPr>
                                <w:widowControl w:val="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</w:pPr>
                              <w:r w:rsidRPr="0024231B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  <w:t>CFC –</w:t>
                              </w:r>
                              <w:r w:rsidR="00CA0428" w:rsidRPr="0024231B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  <w:t xml:space="preserve"> </w:t>
                              </w:r>
                              <w:r w:rsidRPr="0024231B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  <w:t>Exploitation</w:t>
                              </w:r>
                              <w:r w:rsidR="00CA0428" w:rsidRPr="0024231B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  <w:t xml:space="preserve"> &amp; Infrastructure</w:t>
                              </w:r>
                            </w:p>
                            <w:p w14:paraId="3C975836" w14:textId="77777777" w:rsidR="00BF7EA0" w:rsidRPr="0024231B" w:rsidRDefault="004F02E9" w:rsidP="00CE4AAC">
                              <w:pPr>
                                <w:widowControl w:val="0"/>
                                <w:spacing w:before="24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</w:pPr>
                              <w:r w:rsidRPr="0024231B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  <w:t>CFC – Développement</w:t>
                              </w:r>
                              <w:r w:rsidRPr="0024231B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8"/>
                                  <w:szCs w:val="48"/>
                                  <w:lang w:val="fr-CH" w:bidi="de-DE"/>
                                </w:rPr>
                                <w:br/>
                                <w:t>d‘applications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g:grpSp>
                        <wpg:cNvPr id="107" name="Gruppieren 107"/>
                        <wpg:cNvGrpSpPr/>
                        <wpg:grpSpPr>
                          <a:xfrm rot="309011">
                            <a:off x="6400800" y="1447800"/>
                            <a:ext cx="3942135" cy="1033780"/>
                            <a:chOff x="0" y="0"/>
                            <a:chExt cx="3086100" cy="859790"/>
                          </a:xfrm>
                        </wpg:grpSpPr>
                        <wps:wsp>
                          <wps:cNvPr id="5" name="Freihandform 7"/>
                          <wps:cNvSpPr>
                            <a:spLocks/>
                          </wps:cNvSpPr>
                          <wps:spPr bwMode="auto">
                            <a:xfrm>
                              <a:off x="0" y="95250"/>
                              <a:ext cx="3086100" cy="57785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183"/>
                                <a:gd name="T2" fmla="*/ 1036 w 1036"/>
                                <a:gd name="T3" fmla="*/ 183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183">
                                  <a:moveTo>
                                    <a:pt x="0" y="0"/>
                                  </a:moveTo>
                                  <a:cubicBezTo>
                                    <a:pt x="359" y="87"/>
                                    <a:pt x="709" y="145"/>
                                    <a:pt x="1036" y="18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ihandform 8"/>
                          <wps:cNvSpPr>
                            <a:spLocks/>
                          </wps:cNvSpPr>
                          <wps:spPr bwMode="auto">
                            <a:xfrm>
                              <a:off x="0" y="66675"/>
                              <a:ext cx="3086100" cy="6756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14"/>
                                <a:gd name="T2" fmla="*/ 1036 w 1036"/>
                                <a:gd name="T3" fmla="*/ 214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14">
                                  <a:moveTo>
                                    <a:pt x="0" y="0"/>
                                  </a:moveTo>
                                  <a:cubicBezTo>
                                    <a:pt x="357" y="98"/>
                                    <a:pt x="708" y="167"/>
                                    <a:pt x="1036" y="214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ihandform 9"/>
                          <wps:cNvSpPr>
                            <a:spLocks/>
                          </wps:cNvSpPr>
                          <wps:spPr bwMode="auto">
                            <a:xfrm>
                              <a:off x="0" y="219075"/>
                              <a:ext cx="3086100" cy="640715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3"/>
                                <a:gd name="T2" fmla="*/ 1036 w 1036"/>
                                <a:gd name="T3" fmla="*/ 203 h 2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3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9"/>
                                    <a:pt x="1036" y="20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ihandform 10"/>
                          <wps:cNvSpPr>
                            <a:spLocks/>
                          </wps:cNvSpPr>
                          <wps:spPr bwMode="auto">
                            <a:xfrm>
                              <a:off x="0" y="114300"/>
                              <a:ext cx="3086100" cy="6375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2"/>
                                <a:gd name="T2" fmla="*/ 1036 w 1036"/>
                                <a:gd name="T3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2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8"/>
                                    <a:pt x="1036" y="202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ihand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086100" cy="64770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5"/>
                                <a:gd name="T2" fmla="*/ 1036 w 1036"/>
                                <a:gd name="T3" fmla="*/ 205 h 2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5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60"/>
                                    <a:pt x="1036" y="20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89CBB8" id="Groupe 10" o:spid="_x0000_s1026" style="position:absolute;margin-left:0;margin-top:-1.5pt;width:814.4pt;height:1153.75pt;z-index:251775488" coordsize="103429,146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1" o:spid="_x0000_s1027" type="#_x0000_t75" alt="Une image contenant conception&#10;&#10;Description générée automatiquement avec une confiance moyenne" style="position:absolute;top:97345;width:102368;height:48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">
                  <v:imagedata r:id="rId11" o:title="Une image contenant conception&#10;&#10;Description générée automatiquement avec une confiance moyen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9" o:spid="_x0000_s1028" type="#_x0000_t202" style="position:absolute;left:16383;top:142113;width:18068;height:4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" filled="f" fillcolor="#fffffe" stroked="f" strokecolor="#212120" insetpen="t">
                  <v:textbox inset="2.88pt,2.88pt,2.88pt,2.88pt">
                    <w:txbxContent>
                      <w:p w14:paraId="69C1FF34" w14:textId="77777777" w:rsidR="00BF7EA0" w:rsidRPr="008855A1" w:rsidRDefault="004F02E9" w:rsidP="004F02E9">
                        <w:pPr>
                          <w:widowControl w:val="0"/>
                          <w:spacing w:line="500" w:lineRule="exact"/>
                          <w:jc w:val="right"/>
                          <w:rPr>
                            <w:rFonts w:ascii="Century Gothic" w:hAnsi="Century Gothic" w:cs="Arial"/>
                            <w:b/>
                            <w:bCs/>
                            <w:color w:val="auto"/>
                            <w:w w:val="90"/>
                            <w:sz w:val="48"/>
                            <w:szCs w:val="48"/>
                            <w:lang w:val="en"/>
                          </w:rPr>
                        </w:pPr>
                        <w:proofErr w:type="spellStart"/>
                        <w:r w:rsidRPr="008855A1">
                          <w:rPr>
                            <w:rFonts w:ascii="Century Gothic" w:eastAsia="Arial" w:hAnsi="Century Gothic" w:cs="Arial"/>
                            <w:b/>
                            <w:bCs/>
                            <w:color w:val="auto"/>
                            <w:w w:val="90"/>
                            <w:sz w:val="48"/>
                            <w:szCs w:val="48"/>
                            <w:lang w:bidi="de-DE"/>
                          </w:rPr>
                          <w:t>informatique</w:t>
                        </w:r>
                        <w:proofErr w:type="spellEnd"/>
                      </w:p>
                    </w:txbxContent>
                  </v:textbox>
                </v:shape>
                <v:shape id="Zone de texte 112" o:spid="_x0000_s1029" type="#_x0000_t202" style="position:absolute;left:36576;top:139065;width:65906;height:7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0B6B5F5C" w14:textId="77777777" w:rsidR="004224F5" w:rsidRPr="008855A1" w:rsidRDefault="004224F5" w:rsidP="00842EDB">
                        <w:pPr>
                          <w:jc w:val="right"/>
                          <w:rPr>
                            <w:rFonts w:ascii="Etml_font" w:hAnsi="Etml_font"/>
                            <w:sz w:val="100"/>
                            <w:szCs w:val="100"/>
                          </w:rPr>
                        </w:pPr>
                        <w:r w:rsidRPr="008855A1">
                          <w:rPr>
                            <w:rFonts w:ascii="Etml_font" w:hAnsi="Etml_font"/>
                            <w:sz w:val="100"/>
                            <w:szCs w:val="100"/>
                          </w:rPr>
                          <w:t>Portes Ouvertes</w:t>
                        </w:r>
                      </w:p>
                    </w:txbxContent>
                  </v:textbox>
                </v:shape>
                <v:shape id="Zone de texte 1" o:spid="_x0000_s1030" type="#_x0000_t202" style="position:absolute;top:139255;width:20542;height:7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0064A3B2" w14:textId="77777777" w:rsidR="00842EDB" w:rsidRPr="008855A1" w:rsidRDefault="00842EDB" w:rsidP="00842EDB">
                        <w:pPr>
                          <w:rPr>
                            <w:rFonts w:ascii="Etml_font" w:hAnsi="Etml_font"/>
                            <w:sz w:val="100"/>
                            <w:szCs w:val="100"/>
                          </w:rPr>
                        </w:pPr>
                        <w:r w:rsidRPr="008855A1">
                          <w:rPr>
                            <w:rFonts w:ascii="Etml_font" w:hAnsi="Etml_font"/>
                            <w:sz w:val="100"/>
                            <w:szCs w:val="100"/>
                          </w:rPr>
                          <w:t>ETML</w:t>
                        </w:r>
                      </w:p>
                    </w:txbxContent>
                  </v:textbox>
                </v:shape>
                <v:shape id="Image 3" o:spid="_x0000_s1031" type="#_x0000_t75" alt="Une image contenant texte, ordinateur, capture d’écran, multimédia&#10;&#10;Description générée automatiquement" style="position:absolute;left:65532;width:36728;height:25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">
                  <v:imagedata r:id="rId12" o:title="Une image contenant texte, ordinateur, capture d’écran, multimédia&#10;&#10;Description générée automatiquement"/>
                </v:shape>
                <v:shape id="Textfeld 28" o:spid="_x0000_s1032" type="#_x0000_t202" style="position:absolute;left:67246;top:190;width:35351;height:1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" filled="f" fillcolor="#fffffe" stroked="f" strokecolor="#212120" insetpen="t">
                  <v:textbox inset="2.88pt,2.88pt,2.88pt,2.88pt">
                    <w:txbxContent>
                      <w:p w14:paraId="0865987B" w14:textId="77777777" w:rsidR="004F02E9" w:rsidRPr="0024231B" w:rsidRDefault="004F02E9" w:rsidP="00434AC2">
                        <w:pPr>
                          <w:widowControl w:val="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</w:pPr>
                        <w:r w:rsidRPr="0024231B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  <w:t>CFC –</w:t>
                        </w:r>
                        <w:r w:rsidR="00CA0428" w:rsidRPr="0024231B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  <w:t xml:space="preserve"> </w:t>
                        </w:r>
                        <w:r w:rsidRPr="0024231B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  <w:t>Exploitation</w:t>
                        </w:r>
                        <w:r w:rsidR="00CA0428" w:rsidRPr="0024231B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  <w:t xml:space="preserve"> &amp; Infrastructure</w:t>
                        </w:r>
                      </w:p>
                      <w:p w14:paraId="3C975836" w14:textId="77777777" w:rsidR="00BF7EA0" w:rsidRPr="0024231B" w:rsidRDefault="004F02E9" w:rsidP="00CE4AAC">
                        <w:pPr>
                          <w:widowControl w:val="0"/>
                          <w:spacing w:before="24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</w:pPr>
                        <w:r w:rsidRPr="0024231B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  <w:t>CFC – Développement</w:t>
                        </w:r>
                        <w:r w:rsidRPr="0024231B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8"/>
                            <w:szCs w:val="48"/>
                            <w:lang w:val="fr-CH" w:bidi="de-DE"/>
                          </w:rPr>
                          <w:br/>
                          <w:t>d‘applications</w:t>
                        </w:r>
                      </w:p>
                    </w:txbxContent>
                  </v:textbox>
                </v:shape>
                <v:group id="Gruppieren 107" o:spid="_x0000_s1033" style="position:absolute;left:64008;top:14478;width:39421;height:10337;rotation:337522fd" coordsize="30861,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">
                  <v:shape id="Freihandform 7" o:spid="_x0000_s1034" style="position:absolute;top:952;width:30861;height:5779;visibility:visible;mso-wrap-style:square;v-text-anchor:top" coordsize="103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" path="m,c359,87,709,145,1036,183e" filled="f" fillcolor="#fffffe" strokecolor="#fffffe" strokeweight=".5pt">
                    <v:stroke joinstyle="miter"/>
                    <v:shadow color="#8c8682"/>
                    <v:path arrowok="t" o:connecttype="custom" o:connectlocs="0,0;3086100,577850" o:connectangles="0,0"/>
                  </v:shape>
                  <v:shape id="Freihandform 8" o:spid="_x0000_s1035" style="position:absolute;top:666;width:30861;height:6757;visibility:visible;mso-wrap-style:square;v-text-anchor:top" coordsize="1036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" path="m,c357,98,708,167,1036,214e" filled="f" fillcolor="#fffffe" strokecolor="#fffffe" strokeweight=".5pt">
                    <v:stroke joinstyle="miter"/>
                    <v:shadow color="#8c8682"/>
                    <v:path arrowok="t" o:connecttype="custom" o:connectlocs="0,0;3086100,675640" o:connectangles="0,0"/>
                  </v:shape>
                  <v:shape id="Freihandform 9" o:spid="_x0000_s1036" style="position:absolute;top:2190;width:30861;height:6407;visibility:visible;mso-wrap-style:square;v-text-anchor:top" coordsize="1036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" path="m,c358,94,708,159,1036,203e" filled="f" fillcolor="#fffffe" strokecolor="#efb32f" strokeweight=".5pt">
                    <v:stroke joinstyle="miter"/>
                    <v:shadow color="#8c8682"/>
                    <v:path arrowok="t" o:connecttype="custom" o:connectlocs="0,0;3086100,640715" o:connectangles="0,0"/>
                  </v:shape>
                  <v:shape id="Freihandform 10" o:spid="_x0000_s1037" style="position:absolute;top:1143;width:30861;height:6375;visibility:visible;mso-wrap-style:square;v-text-anchor:top" coordsize="1036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" path="m,c358,94,708,158,1036,202e" filled="f" fillcolor="#fffffe" strokecolor="#fffffe" strokeweight=".5pt">
                    <v:stroke joinstyle="miter"/>
                    <v:shadow color="#8c8682"/>
                    <v:path arrowok="t" o:connecttype="custom" o:connectlocs="0,0;3086100,637540" o:connectangles="0,0"/>
                  </v:shape>
                  <v:shape id="Freihandform 11" o:spid="_x0000_s1038" style="position:absolute;width:30861;height:6477;visibility:visible;mso-wrap-style:square;v-text-anchor:top" coordsize="103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" path="m,c358,94,708,160,1036,205e" filled="f" fillcolor="#fffffe" strokecolor="#efb32f" strokeweight=".5pt">
                    <v:stroke joinstyle="miter"/>
                    <v:shadow color="#8c8682"/>
                    <v:path arrowok="t" o:connecttype="custom" o:connectlocs="0,0;3086100,647700" o:connectangles="0,0"/>
                  </v:shape>
                </v:group>
              </v:group>
            </w:pict>
          </mc:Fallback>
        </mc:AlternateContent>
      </w:r>
    </w:p>
    <w:p w14:paraId="1BE2C41A" w14:textId="77777777" w:rsidR="0011320D" w:rsidRDefault="0011320D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4D6E4D92" w14:textId="1F6A67FA" w:rsidR="003B1A78" w:rsidRDefault="005458BC" w:rsidP="0011320D">
      <w:pPr>
        <w:rPr>
          <w:rFonts w:ascii="Century Gothic" w:hAnsi="Century Gothic"/>
          <w:sz w:val="32"/>
          <w:szCs w:val="32"/>
          <w:lang w:val="fr-CH"/>
        </w:rPr>
      </w:pPr>
      <w:r w:rsidRPr="0074470B">
        <w:rPr>
          <w:rFonts w:ascii="Century Gothic" w:hAnsi="Century Gothic"/>
          <w:b/>
          <w:bCs/>
          <w:noProof/>
          <w:color w:val="6666FF"/>
          <w:sz w:val="40"/>
          <w:szCs w:val="40"/>
          <w:lang w:val="fr-CH"/>
        </w:rPr>
        <w:drawing>
          <wp:anchor distT="0" distB="0" distL="114300" distR="114300" simplePos="0" relativeHeight="251778560" behindDoc="0" locked="0" layoutInCell="1" allowOverlap="1" wp14:anchorId="138E8EF7" wp14:editId="1167BC7B">
            <wp:simplePos x="0" y="0"/>
            <wp:positionH relativeFrom="column">
              <wp:posOffset>723900</wp:posOffset>
            </wp:positionH>
            <wp:positionV relativeFrom="paragraph">
              <wp:posOffset>17145</wp:posOffset>
            </wp:positionV>
            <wp:extent cx="1713600" cy="1713600"/>
            <wp:effectExtent l="152400" t="171450" r="153670" b="172720"/>
            <wp:wrapThrough wrapText="bothSides">
              <wp:wrapPolygon edited="0">
                <wp:start x="18807" y="581"/>
                <wp:lineTo x="12029" y="-3555"/>
                <wp:lineTo x="9832" y="-402"/>
                <wp:lineTo x="6285" y="-2873"/>
                <wp:lineTo x="4088" y="280"/>
                <wp:lineTo x="3103" y="-407"/>
                <wp:lineTo x="-1290" y="5900"/>
                <wp:lineTo x="-108" y="6723"/>
                <wp:lineTo x="-1755" y="9088"/>
                <wp:lineTo x="-334" y="11249"/>
                <wp:lineTo x="32" y="16187"/>
                <wp:lineTo x="2027" y="19626"/>
                <wp:lineTo x="1949" y="20158"/>
                <wp:lineTo x="3132" y="20981"/>
                <wp:lineTo x="3603" y="20725"/>
                <wp:lineTo x="7914" y="21679"/>
                <wp:lineTo x="14841" y="21821"/>
                <wp:lineTo x="19265" y="20512"/>
                <wp:lineTo x="21599" y="17162"/>
                <wp:lineTo x="21854" y="7973"/>
                <wp:lineTo x="22403" y="7184"/>
                <wp:lineTo x="20503" y="2348"/>
                <wp:lineTo x="19595" y="1130"/>
                <wp:lineTo x="18807" y="581"/>
              </wp:wrapPolygon>
            </wp:wrapThrough>
            <wp:docPr id="12187503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508232">
                      <a:off x="0" y="0"/>
                      <a:ext cx="1713600" cy="17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8E674" w14:textId="7A1F3403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4949A69C" w14:textId="399FF2DC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19C8B7FA" w14:textId="42A0FAC5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154B850E" w14:textId="27A32BD1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17196DE3" w14:textId="77777777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5840D839" w14:textId="77777777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71997319" w14:textId="2E73FCC4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31E712ED" w14:textId="77777777" w:rsidR="003B1A78" w:rsidRDefault="003B1A78" w:rsidP="0011320D">
      <w:pPr>
        <w:rPr>
          <w:rFonts w:ascii="Century Gothic" w:hAnsi="Century Gothic"/>
          <w:sz w:val="32"/>
          <w:szCs w:val="32"/>
          <w:lang w:val="fr-CH"/>
        </w:rPr>
      </w:pPr>
    </w:p>
    <w:p w14:paraId="04F3AF09" w14:textId="534321E5" w:rsidR="003B1A78" w:rsidRPr="005458BC" w:rsidRDefault="003B1A78" w:rsidP="003B1A78">
      <w:pPr>
        <w:rPr>
          <w:rFonts w:ascii="Century Gothic" w:hAnsi="Century Gothic"/>
          <w:b/>
          <w:bCs/>
          <w:color w:val="335DD5"/>
          <w:sz w:val="144"/>
          <w:szCs w:val="144"/>
          <w:lang w:val="fr-CH"/>
        </w:rPr>
      </w:pPr>
      <w:bookmarkStart w:id="0" w:name="_Hlk215645114"/>
      <w:r w:rsidRPr="004D0713">
        <w:rPr>
          <w:rFonts w:ascii="Century Gothic" w:hAnsi="Century Gothic"/>
          <w:b/>
          <w:bCs/>
          <w:color w:val="auto"/>
          <w:sz w:val="144"/>
          <w:szCs w:val="144"/>
          <w:lang w:val="fr-CH"/>
        </w:rPr>
        <w:t xml:space="preserve">Je donne, </w:t>
      </w:r>
      <w:r w:rsidRPr="004D0713">
        <w:rPr>
          <w:rFonts w:ascii="Century Gothic" w:hAnsi="Century Gothic"/>
          <w:b/>
          <w:bCs/>
          <w:color w:val="335DD5"/>
          <w:sz w:val="144"/>
          <w:szCs w:val="144"/>
          <w:lang w:val="fr-CH"/>
        </w:rPr>
        <w:t>Je prête</w:t>
      </w:r>
    </w:p>
    <w:p w14:paraId="5E0B5693" w14:textId="0BB82E7D" w:rsidR="003B1A78" w:rsidRPr="0024231B" w:rsidRDefault="00DD55D1" w:rsidP="0011320D">
      <w:pPr>
        <w:rPr>
          <w:rFonts w:ascii="Century Gothic" w:hAnsi="Century Gothic"/>
          <w:sz w:val="32"/>
          <w:szCs w:val="32"/>
          <w:lang w:val="fr-CH"/>
        </w:rPr>
      </w:pPr>
      <w:r>
        <w:rPr>
          <w:rFonts w:ascii="Century Gothic" w:hAnsi="Century Gothic"/>
          <w:b/>
          <w:bCs/>
          <w:noProof/>
          <w:color w:val="auto"/>
          <w:sz w:val="144"/>
          <w:szCs w:val="144"/>
          <w:lang w:val="fr-CH"/>
        </w:rPr>
        <w:drawing>
          <wp:anchor distT="0" distB="0" distL="114300" distR="114300" simplePos="0" relativeHeight="251780608" behindDoc="0" locked="0" layoutInCell="1" allowOverlap="1" wp14:anchorId="705E8B5A" wp14:editId="1D735E2F">
            <wp:simplePos x="0" y="0"/>
            <wp:positionH relativeFrom="margin">
              <wp:posOffset>6417352</wp:posOffset>
            </wp:positionH>
            <wp:positionV relativeFrom="paragraph">
              <wp:posOffset>6475731</wp:posOffset>
            </wp:positionV>
            <wp:extent cx="2291715" cy="1725295"/>
            <wp:effectExtent l="38100" t="0" r="0" b="0"/>
            <wp:wrapThrough wrapText="bothSides">
              <wp:wrapPolygon edited="0">
                <wp:start x="9427" y="-8"/>
                <wp:lineTo x="571" y="4643"/>
                <wp:lineTo x="1526" y="8242"/>
                <wp:lineTo x="-1014" y="9431"/>
                <wp:lineTo x="795" y="17687"/>
                <wp:lineTo x="2358" y="19990"/>
                <wp:lineTo x="2418" y="20215"/>
                <wp:lineTo x="8055" y="21370"/>
                <wp:lineTo x="11063" y="21226"/>
                <wp:lineTo x="11740" y="20909"/>
                <wp:lineTo x="11790" y="20380"/>
                <wp:lineTo x="14659" y="18278"/>
                <wp:lineTo x="14829" y="18199"/>
                <wp:lineTo x="17998" y="12922"/>
                <wp:lineTo x="18107" y="12618"/>
                <wp:lineTo x="19414" y="8214"/>
                <wp:lineTo x="19344" y="7235"/>
                <wp:lineTo x="17672" y="5236"/>
                <wp:lineTo x="16736" y="3145"/>
                <wp:lineTo x="14057" y="2376"/>
                <wp:lineTo x="13151" y="2547"/>
                <wp:lineTo x="10443" y="-484"/>
                <wp:lineTo x="9427" y="-8"/>
              </wp:wrapPolygon>
            </wp:wrapThrough>
            <wp:docPr id="3894688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64753">
                      <a:off x="0" y="0"/>
                      <a:ext cx="229171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noProof/>
          <w:color w:val="auto"/>
          <w:sz w:val="144"/>
          <w:szCs w:val="144"/>
          <w:lang w:val="fr-CH"/>
        </w:rPr>
        <w:drawing>
          <wp:anchor distT="0" distB="0" distL="114300" distR="114300" simplePos="0" relativeHeight="251777536" behindDoc="0" locked="0" layoutInCell="1" allowOverlap="1" wp14:anchorId="69A45554" wp14:editId="2E4C1C0B">
            <wp:simplePos x="0" y="0"/>
            <wp:positionH relativeFrom="margin">
              <wp:align>center</wp:align>
            </wp:positionH>
            <wp:positionV relativeFrom="paragraph">
              <wp:posOffset>2174240</wp:posOffset>
            </wp:positionV>
            <wp:extent cx="7620000" cy="2543175"/>
            <wp:effectExtent l="0" t="0" r="0" b="9525"/>
            <wp:wrapThrough wrapText="bothSides">
              <wp:wrapPolygon edited="0">
                <wp:start x="756" y="0"/>
                <wp:lineTo x="756" y="7928"/>
                <wp:lineTo x="0" y="10193"/>
                <wp:lineTo x="54" y="13106"/>
                <wp:lineTo x="1242" y="15694"/>
                <wp:lineTo x="1350" y="18769"/>
                <wp:lineTo x="3672" y="20872"/>
                <wp:lineTo x="4104" y="20872"/>
                <wp:lineTo x="4644" y="21519"/>
                <wp:lineTo x="4698" y="21519"/>
                <wp:lineTo x="5454" y="21519"/>
                <wp:lineTo x="8478" y="21034"/>
                <wp:lineTo x="8694" y="20872"/>
                <wp:lineTo x="10314" y="18283"/>
                <wp:lineTo x="11772" y="15694"/>
                <wp:lineTo x="13932" y="13106"/>
                <wp:lineTo x="18846" y="11649"/>
                <wp:lineTo x="18792" y="10840"/>
                <wp:lineTo x="9180" y="10517"/>
                <wp:lineTo x="10098" y="7928"/>
                <wp:lineTo x="15498" y="5501"/>
                <wp:lineTo x="15498" y="5339"/>
                <wp:lineTo x="18036" y="4530"/>
                <wp:lineTo x="17874" y="3074"/>
                <wp:lineTo x="1998" y="2751"/>
                <wp:lineTo x="1998" y="0"/>
                <wp:lineTo x="756" y="0"/>
              </wp:wrapPolygon>
            </wp:wrapThrough>
            <wp:docPr id="4350539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 w:rsidR="003B1A78" w:rsidRPr="0024231B" w:rsidSect="008855A1">
      <w:pgSz w:w="16838" w:h="23811" w:code="8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789F4" w14:textId="77777777" w:rsidR="00A30DA3" w:rsidRDefault="00A30DA3" w:rsidP="00B22795">
      <w:r>
        <w:separator/>
      </w:r>
    </w:p>
  </w:endnote>
  <w:endnote w:type="continuationSeparator" w:id="0">
    <w:p w14:paraId="1FA6D203" w14:textId="77777777" w:rsidR="00A30DA3" w:rsidRDefault="00A30DA3" w:rsidP="00B22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C7FA4E6-77C5-452E-977F-9CB4C4B8C3A7}"/>
    <w:embedBold r:id="rId2" w:fontKey="{582A47BE-A58B-4A14-9134-638B89B257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_font">
    <w:panose1 w:val="02000503000000000000"/>
    <w:charset w:val="00"/>
    <w:family w:val="auto"/>
    <w:pitch w:val="variable"/>
    <w:sig w:usb0="00000003" w:usb1="00000000" w:usb2="00000000" w:usb3="00000000" w:csb0="00000001" w:csb1="00000000"/>
    <w:embedRegular r:id="rId3" w:fontKey="{E6F41B08-87DE-48F1-9E2B-986BF06A6013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D6ABB85-13AE-406E-855A-CF325F17C63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5E8D1F2-223D-4091-B14A-8280981ED9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8A06E" w14:textId="77777777" w:rsidR="00A30DA3" w:rsidRDefault="00A30DA3" w:rsidP="00B22795">
      <w:r>
        <w:separator/>
      </w:r>
    </w:p>
  </w:footnote>
  <w:footnote w:type="continuationSeparator" w:id="0">
    <w:p w14:paraId="7924E2BA" w14:textId="77777777" w:rsidR="00A30DA3" w:rsidRDefault="00A30DA3" w:rsidP="00B22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78"/>
    <w:rsid w:val="00027F82"/>
    <w:rsid w:val="00072ADA"/>
    <w:rsid w:val="000C1E40"/>
    <w:rsid w:val="000D247E"/>
    <w:rsid w:val="000E7041"/>
    <w:rsid w:val="000F3B5A"/>
    <w:rsid w:val="00111485"/>
    <w:rsid w:val="0011320D"/>
    <w:rsid w:val="00131B61"/>
    <w:rsid w:val="00194B1B"/>
    <w:rsid w:val="001B326D"/>
    <w:rsid w:val="001B4013"/>
    <w:rsid w:val="001C0711"/>
    <w:rsid w:val="001C2D29"/>
    <w:rsid w:val="002333F5"/>
    <w:rsid w:val="0024231B"/>
    <w:rsid w:val="00266766"/>
    <w:rsid w:val="00353246"/>
    <w:rsid w:val="0035722A"/>
    <w:rsid w:val="003831C5"/>
    <w:rsid w:val="003B1A78"/>
    <w:rsid w:val="003B7DE5"/>
    <w:rsid w:val="00400ED4"/>
    <w:rsid w:val="004224F5"/>
    <w:rsid w:val="00434AC2"/>
    <w:rsid w:val="004402F7"/>
    <w:rsid w:val="0046180A"/>
    <w:rsid w:val="0047073A"/>
    <w:rsid w:val="00475633"/>
    <w:rsid w:val="004804CC"/>
    <w:rsid w:val="0048725C"/>
    <w:rsid w:val="004A13C0"/>
    <w:rsid w:val="004B4C78"/>
    <w:rsid w:val="004E3A44"/>
    <w:rsid w:val="004F02E9"/>
    <w:rsid w:val="00520A2F"/>
    <w:rsid w:val="00536953"/>
    <w:rsid w:val="005458BC"/>
    <w:rsid w:val="0058269A"/>
    <w:rsid w:val="00587617"/>
    <w:rsid w:val="005939EA"/>
    <w:rsid w:val="00594FB2"/>
    <w:rsid w:val="005A092D"/>
    <w:rsid w:val="005B3CB3"/>
    <w:rsid w:val="005E1402"/>
    <w:rsid w:val="005E68E0"/>
    <w:rsid w:val="005F6655"/>
    <w:rsid w:val="005F70E4"/>
    <w:rsid w:val="00606D3B"/>
    <w:rsid w:val="00652EED"/>
    <w:rsid w:val="006F6ED9"/>
    <w:rsid w:val="00746B62"/>
    <w:rsid w:val="00755803"/>
    <w:rsid w:val="007C0B0D"/>
    <w:rsid w:val="007C2C5E"/>
    <w:rsid w:val="00842EDB"/>
    <w:rsid w:val="008468BC"/>
    <w:rsid w:val="00883530"/>
    <w:rsid w:val="008855A1"/>
    <w:rsid w:val="008A01D6"/>
    <w:rsid w:val="008B5AC0"/>
    <w:rsid w:val="008D61D7"/>
    <w:rsid w:val="008F69D1"/>
    <w:rsid w:val="00904EDB"/>
    <w:rsid w:val="009173A5"/>
    <w:rsid w:val="00967AD2"/>
    <w:rsid w:val="00991604"/>
    <w:rsid w:val="009E20F8"/>
    <w:rsid w:val="00A02C14"/>
    <w:rsid w:val="00A13B12"/>
    <w:rsid w:val="00A30DA3"/>
    <w:rsid w:val="00A66CD8"/>
    <w:rsid w:val="00A87319"/>
    <w:rsid w:val="00AD5B0E"/>
    <w:rsid w:val="00AD7A42"/>
    <w:rsid w:val="00B024DE"/>
    <w:rsid w:val="00B156AE"/>
    <w:rsid w:val="00B22795"/>
    <w:rsid w:val="00B251A1"/>
    <w:rsid w:val="00B3705F"/>
    <w:rsid w:val="00B50BBD"/>
    <w:rsid w:val="00B92043"/>
    <w:rsid w:val="00BE38A5"/>
    <w:rsid w:val="00BF15AD"/>
    <w:rsid w:val="00BF7EA0"/>
    <w:rsid w:val="00C0325C"/>
    <w:rsid w:val="00C27CA7"/>
    <w:rsid w:val="00C33500"/>
    <w:rsid w:val="00C539EF"/>
    <w:rsid w:val="00C618DA"/>
    <w:rsid w:val="00C76209"/>
    <w:rsid w:val="00C92D95"/>
    <w:rsid w:val="00CA0428"/>
    <w:rsid w:val="00CA0A27"/>
    <w:rsid w:val="00CC45A2"/>
    <w:rsid w:val="00CD17AB"/>
    <w:rsid w:val="00CE0CB1"/>
    <w:rsid w:val="00CE4AAC"/>
    <w:rsid w:val="00D2272D"/>
    <w:rsid w:val="00D416BA"/>
    <w:rsid w:val="00D56023"/>
    <w:rsid w:val="00DA6FC8"/>
    <w:rsid w:val="00DD1AAA"/>
    <w:rsid w:val="00DD55D1"/>
    <w:rsid w:val="00DE20EB"/>
    <w:rsid w:val="00E361F6"/>
    <w:rsid w:val="00E368AD"/>
    <w:rsid w:val="00E3696E"/>
    <w:rsid w:val="00E41BF5"/>
    <w:rsid w:val="00E45AB3"/>
    <w:rsid w:val="00E471CF"/>
    <w:rsid w:val="00E56BA3"/>
    <w:rsid w:val="00E65529"/>
    <w:rsid w:val="00E65CBA"/>
    <w:rsid w:val="00E821E2"/>
    <w:rsid w:val="00E87CC3"/>
    <w:rsid w:val="00ED37BC"/>
    <w:rsid w:val="00F01175"/>
    <w:rsid w:val="00F11EBB"/>
    <w:rsid w:val="00F12B89"/>
    <w:rsid w:val="00F37C99"/>
    <w:rsid w:val="00F4166C"/>
    <w:rsid w:val="00F97067"/>
    <w:rsid w:val="00FA5E4B"/>
    <w:rsid w:val="00FD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2758995"/>
  <w15:chartTrackingRefBased/>
  <w15:docId w15:val="{94453436-9316-4E6A-8F57-CCA53DA7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EDB"/>
    <w:rPr>
      <w:color w:val="212120"/>
      <w:kern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67AD2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Policepardfaut"/>
    <w:uiPriority w:val="99"/>
    <w:semiHidden/>
    <w:unhideWhenUsed/>
    <w:rsid w:val="004B4C78"/>
    <w:rPr>
      <w:color w:val="808080"/>
      <w:shd w:val="clear" w:color="auto" w:fill="E6E6E6"/>
    </w:rPr>
  </w:style>
  <w:style w:type="character" w:styleId="Lienhypertextesuivivisit">
    <w:name w:val="FollowedHyperlink"/>
    <w:basedOn w:val="Policepardfaut"/>
    <w:rsid w:val="00C33500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rsid w:val="00B2279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rsid w:val="00B22795"/>
    <w:rPr>
      <w:color w:val="212120"/>
      <w:kern w:val="28"/>
    </w:rPr>
  </w:style>
  <w:style w:type="paragraph" w:styleId="Pieddepage">
    <w:name w:val="footer"/>
    <w:basedOn w:val="Normal"/>
    <w:link w:val="PieddepageCar"/>
    <w:rsid w:val="00B2279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rsid w:val="00B22795"/>
    <w:rPr>
      <w:color w:val="21212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y13koy\Documents\github\Projet-Grraaaaaaatos\Doc\2024-11-20-A3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094ff-ec8d-44d8-be06-94ad3ec8832a">
      <Terms xmlns="http://schemas.microsoft.com/office/infopath/2007/PartnerControls"/>
    </lcf76f155ced4ddcb4097134ff3c332f>
    <TaxCatchAll xmlns="4356f79f-5386-4bda-9d92-82d8bd7b074e" xsi:nil="true"/>
    <FolderType xmlns="3eb094ff-ec8d-44d8-be06-94ad3ec8832a" xsi:nil="true"/>
    <Owner xmlns="3eb094ff-ec8d-44d8-be06-94ad3ec8832a">
      <UserInfo>
        <DisplayName/>
        <AccountId xsi:nil="true"/>
        <AccountType/>
      </UserInfo>
    </Owner>
    <Teachers xmlns="3eb094ff-ec8d-44d8-be06-94ad3ec8832a">
      <UserInfo>
        <DisplayName/>
        <AccountId xsi:nil="true"/>
        <AccountType/>
      </UserInfo>
    </Teachers>
    <Student_Groups xmlns="3eb094ff-ec8d-44d8-be06-94ad3ec8832a">
      <UserInfo>
        <DisplayName/>
        <AccountId xsi:nil="true"/>
        <AccountType/>
      </UserInfo>
    </Student_Groups>
    <LMS_Mappings xmlns="3eb094ff-ec8d-44d8-be06-94ad3ec8832a" xsi:nil="true"/>
    <IsNotebookLocked xmlns="3eb094ff-ec8d-44d8-be06-94ad3ec8832a" xsi:nil="true"/>
    <NotebookType xmlns="3eb094ff-ec8d-44d8-be06-94ad3ec8832a" xsi:nil="true"/>
    <CultureName xmlns="3eb094ff-ec8d-44d8-be06-94ad3ec8832a" xsi:nil="true"/>
    <Distribution_Groups xmlns="3eb094ff-ec8d-44d8-be06-94ad3ec8832a" xsi:nil="true"/>
    <DefaultSectionNames xmlns="3eb094ff-ec8d-44d8-be06-94ad3ec8832a" xsi:nil="true"/>
    <Is_Collaboration_Space_Locked xmlns="3eb094ff-ec8d-44d8-be06-94ad3ec8832a" xsi:nil="true"/>
    <Invited_Teachers xmlns="3eb094ff-ec8d-44d8-be06-94ad3ec8832a" xsi:nil="true"/>
    <Templates xmlns="3eb094ff-ec8d-44d8-be06-94ad3ec8832a" xsi:nil="true"/>
    <Self_Registration_Enabled xmlns="3eb094ff-ec8d-44d8-be06-94ad3ec8832a" xsi:nil="true"/>
    <Has_Teacher_Only_SectionGroup xmlns="3eb094ff-ec8d-44d8-be06-94ad3ec8832a" xsi:nil="true"/>
    <Teams_Channel_Section_Location xmlns="3eb094ff-ec8d-44d8-be06-94ad3ec8832a" xsi:nil="true"/>
    <AppVersion xmlns="3eb094ff-ec8d-44d8-be06-94ad3ec8832a" xsi:nil="true"/>
    <TeamsChannelId xmlns="3eb094ff-ec8d-44d8-be06-94ad3ec8832a" xsi:nil="true"/>
    <Students xmlns="3eb094ff-ec8d-44d8-be06-94ad3ec8832a">
      <UserInfo>
        <DisplayName/>
        <AccountId xsi:nil="true"/>
        <AccountType/>
      </UserInfo>
    </Students>
    <Math_Settings xmlns="3eb094ff-ec8d-44d8-be06-94ad3ec8832a" xsi:nil="true"/>
    <Invited_Students xmlns="3eb094ff-ec8d-44d8-be06-94ad3ec8832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931FEC57CD24D841BB655C8BA0DFF" ma:contentTypeVersion="31" ma:contentTypeDescription="Crée un document." ma:contentTypeScope="" ma:versionID="ce3cc3c73093502762849ff203bc7a15">
  <xsd:schema xmlns:xsd="http://www.w3.org/2001/XMLSchema" xmlns:xs="http://www.w3.org/2001/XMLSchema" xmlns:p="http://schemas.microsoft.com/office/2006/metadata/properties" xmlns:ns2="3eb094ff-ec8d-44d8-be06-94ad3ec8832a" xmlns:ns3="4356f79f-5386-4bda-9d92-82d8bd7b074e" targetNamespace="http://schemas.microsoft.com/office/2006/metadata/properties" ma:root="true" ma:fieldsID="c8607df0de6e52d92be56027e56cce4a" ns2:_="" ns3:_="">
    <xsd:import namespace="3eb094ff-ec8d-44d8-be06-94ad3ec8832a"/>
    <xsd:import namespace="4356f79f-5386-4bda-9d92-82d8bd7b07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094ff-ec8d-44d8-be06-94ad3ec88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6f79f-5386-4bda-9d92-82d8bd7b07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09ef89-9d7c-44f2-937b-5724a63a50d5}" ma:internalName="TaxCatchAll" ma:showField="CatchAllData" ma:web="4356f79f-5386-4bda-9d92-82d8bd7b07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B46A7A-C72E-44A5-BA15-664867E908D0}">
  <ds:schemaRefs>
    <ds:schemaRef ds:uri="http://schemas.microsoft.com/office/2006/metadata/properties"/>
    <ds:schemaRef ds:uri="http://schemas.microsoft.com/office/infopath/2007/PartnerControls"/>
    <ds:schemaRef ds:uri="3eb094ff-ec8d-44d8-be06-94ad3ec8832a"/>
    <ds:schemaRef ds:uri="4356f79f-5386-4bda-9d92-82d8bd7b074e"/>
  </ds:schemaRefs>
</ds:datastoreItem>
</file>

<file path=customXml/itemProps2.xml><?xml version="1.0" encoding="utf-8"?>
<ds:datastoreItem xmlns:ds="http://schemas.openxmlformats.org/officeDocument/2006/customXml" ds:itemID="{AE0A4483-8883-4CC8-A696-5B9F4CB79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DFAAA7-565B-47B6-AAE7-B42E3C129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094ff-ec8d-44d8-be06-94ad3ec8832a"/>
    <ds:schemaRef ds:uri="4356f79f-5386-4bda-9d92-82d8bd7b0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2024-11-20-A3Port</Template>
  <TotalTime>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34</CharactersWithSpaces>
  <SharedDoc>false</SharedDoc>
  <HLinks>
    <vt:vector size="12" baseType="variant">
      <vt:variant>
        <vt:i4>3407985</vt:i4>
      </vt:variant>
      <vt:variant>
        <vt:i4>-1</vt:i4>
      </vt:variant>
      <vt:variant>
        <vt:i4>1027</vt:i4>
      </vt:variant>
      <vt:variant>
        <vt:i4>1</vt:i4>
      </vt:variant>
      <vt:variant>
        <vt:lpwstr>C:\Documents and Settings\tamic\Desktop\TC999D\TC9990102D-PB\TC9990102-IMG02.jpg</vt:lpwstr>
      </vt:variant>
      <vt:variant>
        <vt:lpwstr/>
      </vt:variant>
      <vt:variant>
        <vt:i4>3276913</vt:i4>
      </vt:variant>
      <vt:variant>
        <vt:i4>-1</vt:i4>
      </vt:variant>
      <vt:variant>
        <vt:i4>1028</vt:i4>
      </vt:variant>
      <vt:variant>
        <vt:i4>1</vt:i4>
      </vt:variant>
      <vt:variant>
        <vt:lpwstr>C:\Documents and Settings\tamic\Desktop\TC999D\TC9990102D-PB\TC9990102-IMG04.jpg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Gianmarco Ruberti</dc:creator>
  <cp:keywords/>
  <dc:description/>
  <cp:lastModifiedBy>Gianmarco Ruberti</cp:lastModifiedBy>
  <cp:revision>6</cp:revision>
  <cp:lastPrinted>2025-12-03T09:35:00Z</cp:lastPrinted>
  <dcterms:created xsi:type="dcterms:W3CDTF">2025-12-03T07:54:00Z</dcterms:created>
  <dcterms:modified xsi:type="dcterms:W3CDTF">2025-12-03T09:35:00Z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0x01010051C931FEC57CD24D841BB655C8BA0DFF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