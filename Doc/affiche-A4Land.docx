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AA2D1" w14:textId="394797D0" w:rsidR="008B5AC0" w:rsidRDefault="00846FCA" w:rsidP="008B5AC0">
      <w:pPr>
        <w:rPr>
          <w:rFonts w:ascii="Century Gothic" w:hAnsi="Century Gothic"/>
          <w:sz w:val="28"/>
          <w:szCs w:val="28"/>
          <w:lang w:val="fr-CH"/>
        </w:rPr>
      </w:pPr>
      <w:bookmarkStart w:id="0" w:name="_Hlk183089575"/>
      <w:r w:rsidRPr="002D5822">
        <w:rPr>
          <w:rFonts w:ascii="Century Gothic" w:hAnsi="Century Gothic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183D0E59" wp14:editId="795C3D40">
                <wp:simplePos x="0" y="0"/>
                <wp:positionH relativeFrom="column">
                  <wp:posOffset>0</wp:posOffset>
                </wp:positionH>
                <wp:positionV relativeFrom="paragraph">
                  <wp:posOffset>-9525</wp:posOffset>
                </wp:positionV>
                <wp:extent cx="10281521" cy="7116375"/>
                <wp:effectExtent l="0" t="0" r="0" b="8890"/>
                <wp:wrapNone/>
                <wp:docPr id="10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81521" cy="7116375"/>
                          <a:chOff x="0" y="0"/>
                          <a:chExt cx="10281521" cy="7116375"/>
                        </a:xfrm>
                      </wpg:grpSpPr>
                      <pic:pic xmlns:pic="http://schemas.openxmlformats.org/drawingml/2006/picture">
                        <pic:nvPicPr>
                          <pic:cNvPr id="111" name="Image 111" descr="Une image contenant conception&#10;&#10;Description générée automatiquement avec une confiance moyenne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467155"/>
                            <a:ext cx="10234930" cy="4625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feld 39"/>
                        <wps:cNvSpPr txBox="1">
                          <a:spLocks noChangeArrowheads="1"/>
                        </wps:cNvSpPr>
                        <wps:spPr bwMode="auto">
                          <a:xfrm>
                            <a:off x="1328468" y="6685472"/>
                            <a:ext cx="200025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18BB6E" w14:textId="77777777" w:rsidR="00BF7EA0" w:rsidRPr="00E45AB3" w:rsidRDefault="004F02E9" w:rsidP="004F02E9">
                              <w:pPr>
                                <w:widowControl w:val="0"/>
                                <w:spacing w:line="500" w:lineRule="exact"/>
                                <w:jc w:val="right"/>
                                <w:rPr>
                                  <w:rFonts w:ascii="Century Gothic" w:hAnsi="Century Gothic" w:cs="Arial"/>
                                  <w:b/>
                                  <w:bCs/>
                                  <w:color w:val="auto"/>
                                  <w:w w:val="90"/>
                                  <w:sz w:val="46"/>
                                  <w:szCs w:val="46"/>
                                  <w:lang w:val="en"/>
                                </w:rPr>
                              </w:pPr>
                              <w:proofErr w:type="spellStart"/>
                              <w:r w:rsidRPr="00E45AB3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auto"/>
                                  <w:w w:val="90"/>
                                  <w:sz w:val="46"/>
                                  <w:szCs w:val="46"/>
                                  <w:lang w:bidi="de-DE"/>
                                </w:rPr>
                                <w:t>informatique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112" name="Zone de texte 112"/>
                        <wps:cNvSpPr txBox="1"/>
                        <wps:spPr>
                          <a:xfrm>
                            <a:off x="4244196" y="6400800"/>
                            <a:ext cx="5986780" cy="6639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276FEB" w14:textId="77777777" w:rsidR="004224F5" w:rsidRPr="00E45AB3" w:rsidRDefault="004224F5" w:rsidP="00842EDB">
                              <w:pPr>
                                <w:jc w:val="right"/>
                                <w:rPr>
                                  <w:rFonts w:ascii="Etml_font" w:hAnsi="Etml_font"/>
                                  <w:sz w:val="96"/>
                                  <w:szCs w:val="96"/>
                                </w:rPr>
                              </w:pPr>
                              <w:r w:rsidRPr="00E45AB3">
                                <w:rPr>
                                  <w:rFonts w:ascii="Etml_font" w:hAnsi="Etml_font"/>
                                  <w:sz w:val="96"/>
                                  <w:szCs w:val="96"/>
                                </w:rPr>
                                <w:t>Portes Ouvertes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Zone de texte 1"/>
                        <wps:cNvSpPr txBox="1"/>
                        <wps:spPr>
                          <a:xfrm>
                            <a:off x="17253" y="6409427"/>
                            <a:ext cx="1757238" cy="7069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F731E8" w14:textId="77777777" w:rsidR="00842EDB" w:rsidRPr="00842EDB" w:rsidRDefault="00842EDB" w:rsidP="00842EDB">
                              <w:pPr>
                                <w:rPr>
                                  <w:rFonts w:ascii="Etml_font" w:hAnsi="Etml_font"/>
                                  <w:sz w:val="96"/>
                                  <w:szCs w:val="96"/>
                                </w:rPr>
                              </w:pPr>
                              <w:r w:rsidRPr="00842EDB">
                                <w:rPr>
                                  <w:rFonts w:ascii="Etml_font" w:hAnsi="Etml_font"/>
                                  <w:sz w:val="96"/>
                                  <w:szCs w:val="96"/>
                                </w:rPr>
                                <w:t>ETML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 descr="Une image contenant texte, ordinateur, capture d’écran, multimédia&#10;&#10;Description générée automatiquement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065034" y="0"/>
                            <a:ext cx="3124200" cy="2209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feld 28"/>
                        <wps:cNvSpPr txBox="1">
                          <a:spLocks noChangeArrowheads="1"/>
                        </wps:cNvSpPr>
                        <wps:spPr bwMode="auto">
                          <a:xfrm>
                            <a:off x="6858000" y="17253"/>
                            <a:ext cx="3359150" cy="156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in">
                                <a:solidFill>
                                  <a:srgbClr val="21212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827F293" w14:textId="77777777" w:rsidR="004F02E9" w:rsidRPr="008D526D" w:rsidRDefault="004F02E9" w:rsidP="00434AC2">
                              <w:pPr>
                                <w:widowControl w:val="0"/>
                                <w:jc w:val="right"/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40"/>
                                  <w:szCs w:val="40"/>
                                  <w:lang w:val="fr-CH" w:bidi="de-DE"/>
                                </w:rPr>
                              </w:pPr>
                              <w:r w:rsidRPr="008D526D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40"/>
                                  <w:szCs w:val="40"/>
                                  <w:lang w:val="fr-CH" w:bidi="de-DE"/>
                                </w:rPr>
                                <w:t>CFC –</w:t>
                              </w:r>
                              <w:r w:rsidR="00CA0428" w:rsidRPr="008D526D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40"/>
                                  <w:szCs w:val="40"/>
                                  <w:lang w:val="fr-CH" w:bidi="de-DE"/>
                                </w:rPr>
                                <w:t xml:space="preserve"> </w:t>
                              </w:r>
                              <w:r w:rsidRPr="008D526D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40"/>
                                  <w:szCs w:val="40"/>
                                  <w:lang w:val="fr-CH" w:bidi="de-DE"/>
                                </w:rPr>
                                <w:t>Exploitation</w:t>
                              </w:r>
                              <w:r w:rsidR="00CA0428" w:rsidRPr="008D526D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40"/>
                                  <w:szCs w:val="40"/>
                                  <w:lang w:val="fr-CH" w:bidi="de-DE"/>
                                </w:rPr>
                                <w:t xml:space="preserve"> &amp; Infrastructure</w:t>
                              </w:r>
                            </w:p>
                            <w:p w14:paraId="4F91C120" w14:textId="77777777" w:rsidR="00BF7EA0" w:rsidRPr="008D526D" w:rsidRDefault="004F02E9" w:rsidP="00CE4AAC">
                              <w:pPr>
                                <w:widowControl w:val="0"/>
                                <w:spacing w:before="240"/>
                                <w:jc w:val="right"/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40"/>
                                  <w:szCs w:val="40"/>
                                  <w:lang w:val="fr-CH" w:bidi="de-DE"/>
                                </w:rPr>
                              </w:pPr>
                              <w:r w:rsidRPr="008D526D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40"/>
                                  <w:szCs w:val="40"/>
                                  <w:lang w:val="fr-CH" w:bidi="de-DE"/>
                                </w:rPr>
                                <w:t>CFC – Développement</w:t>
                              </w:r>
                              <w:r w:rsidRPr="008D526D">
                                <w:rPr>
                                  <w:rFonts w:ascii="Century Gothic" w:eastAsia="Arial" w:hAnsi="Century Gothic" w:cs="Arial"/>
                                  <w:b/>
                                  <w:bCs/>
                                  <w:color w:val="2E3640"/>
                                  <w:spacing w:val="20"/>
                                  <w:w w:val="90"/>
                                  <w:sz w:val="40"/>
                                  <w:szCs w:val="40"/>
                                  <w:lang w:val="fr-CH" w:bidi="de-DE"/>
                                </w:rPr>
                                <w:br/>
                                <w:t>d‘applications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g:grpSp>
                        <wpg:cNvPr id="107" name="Gruppieren 107"/>
                        <wpg:cNvGrpSpPr/>
                        <wpg:grpSpPr>
                          <a:xfrm rot="309011">
                            <a:off x="6927012" y="1120356"/>
                            <a:ext cx="3354509" cy="1033904"/>
                            <a:chOff x="0" y="0"/>
                            <a:chExt cx="3086100" cy="859790"/>
                          </a:xfrm>
                        </wpg:grpSpPr>
                        <wps:wsp>
                          <wps:cNvPr id="5" name="Freihandform 7"/>
                          <wps:cNvSpPr>
                            <a:spLocks/>
                          </wps:cNvSpPr>
                          <wps:spPr bwMode="auto">
                            <a:xfrm>
                              <a:off x="0" y="95250"/>
                              <a:ext cx="3086100" cy="577850"/>
                            </a:xfrm>
                            <a:custGeom>
                              <a:avLst/>
                              <a:gdLst>
                                <a:gd name="T0" fmla="*/ 0 w 1036"/>
                                <a:gd name="T1" fmla="*/ 0 h 183"/>
                                <a:gd name="T2" fmla="*/ 1036 w 1036"/>
                                <a:gd name="T3" fmla="*/ 183 h 1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36" h="183">
                                  <a:moveTo>
                                    <a:pt x="0" y="0"/>
                                  </a:moveTo>
                                  <a:cubicBezTo>
                                    <a:pt x="359" y="87"/>
                                    <a:pt x="709" y="145"/>
                                    <a:pt x="1036" y="183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FFFFFE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E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Freihandform 8"/>
                          <wps:cNvSpPr>
                            <a:spLocks/>
                          </wps:cNvSpPr>
                          <wps:spPr bwMode="auto">
                            <a:xfrm>
                              <a:off x="0" y="66675"/>
                              <a:ext cx="3086100" cy="675640"/>
                            </a:xfrm>
                            <a:custGeom>
                              <a:avLst/>
                              <a:gdLst>
                                <a:gd name="T0" fmla="*/ 0 w 1036"/>
                                <a:gd name="T1" fmla="*/ 0 h 214"/>
                                <a:gd name="T2" fmla="*/ 1036 w 1036"/>
                                <a:gd name="T3" fmla="*/ 214 h 2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36" h="214">
                                  <a:moveTo>
                                    <a:pt x="0" y="0"/>
                                  </a:moveTo>
                                  <a:cubicBezTo>
                                    <a:pt x="357" y="98"/>
                                    <a:pt x="708" y="167"/>
                                    <a:pt x="1036" y="214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FFFFFE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E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Freihandform 9"/>
                          <wps:cNvSpPr>
                            <a:spLocks/>
                          </wps:cNvSpPr>
                          <wps:spPr bwMode="auto">
                            <a:xfrm>
                              <a:off x="0" y="219075"/>
                              <a:ext cx="3086100" cy="640715"/>
                            </a:xfrm>
                            <a:custGeom>
                              <a:avLst/>
                              <a:gdLst>
                                <a:gd name="T0" fmla="*/ 0 w 1036"/>
                                <a:gd name="T1" fmla="*/ 0 h 203"/>
                                <a:gd name="T2" fmla="*/ 1036 w 1036"/>
                                <a:gd name="T3" fmla="*/ 203 h 2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36" h="203">
                                  <a:moveTo>
                                    <a:pt x="0" y="0"/>
                                  </a:moveTo>
                                  <a:cubicBezTo>
                                    <a:pt x="358" y="94"/>
                                    <a:pt x="708" y="159"/>
                                    <a:pt x="1036" y="203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EFB32F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E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Freihandform 10"/>
                          <wps:cNvSpPr>
                            <a:spLocks/>
                          </wps:cNvSpPr>
                          <wps:spPr bwMode="auto">
                            <a:xfrm>
                              <a:off x="0" y="114300"/>
                              <a:ext cx="3086100" cy="637540"/>
                            </a:xfrm>
                            <a:custGeom>
                              <a:avLst/>
                              <a:gdLst>
                                <a:gd name="T0" fmla="*/ 0 w 1036"/>
                                <a:gd name="T1" fmla="*/ 0 h 202"/>
                                <a:gd name="T2" fmla="*/ 1036 w 1036"/>
                                <a:gd name="T3" fmla="*/ 202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36" h="202">
                                  <a:moveTo>
                                    <a:pt x="0" y="0"/>
                                  </a:moveTo>
                                  <a:cubicBezTo>
                                    <a:pt x="358" y="94"/>
                                    <a:pt x="708" y="158"/>
                                    <a:pt x="1036" y="202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FFFFFE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E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Freihandform 11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3086100" cy="647700"/>
                            </a:xfrm>
                            <a:custGeom>
                              <a:avLst/>
                              <a:gdLst>
                                <a:gd name="T0" fmla="*/ 0 w 1036"/>
                                <a:gd name="T1" fmla="*/ 0 h 205"/>
                                <a:gd name="T2" fmla="*/ 1036 w 1036"/>
                                <a:gd name="T3" fmla="*/ 205 h 2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36" h="205">
                                  <a:moveTo>
                                    <a:pt x="0" y="0"/>
                                  </a:moveTo>
                                  <a:cubicBezTo>
                                    <a:pt x="358" y="94"/>
                                    <a:pt x="708" y="160"/>
                                    <a:pt x="1036" y="205"/>
                                  </a:cubicBez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EFB32F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E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C868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83D0E59" id="Groupe 10" o:spid="_x0000_s1026" style="position:absolute;margin-left:0;margin-top:-.75pt;width:809.55pt;height:560.35pt;z-index:251676160" coordsize="102815,711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1" o:spid="_x0000_s1027" type="#_x0000_t75" alt="Une image contenant conception&#10;&#10;Description générée automatiquement avec une confiance moyenne" style="position:absolute;top:24671;width:102349;height:46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">
                  <v:imagedata r:id="rId11" o:title="Une image contenant conception&#10;&#10;Description générée automatiquement avec une confiance moyen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39" o:spid="_x0000_s1028" type="#_x0000_t202" style="position:absolute;left:13284;top:66854;width:20003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" filled="f" fillcolor="#fffffe" stroked="f" strokecolor="#212120" insetpen="t">
                  <v:textbox inset="2.88pt,2.88pt,2.88pt,2.88pt">
                    <w:txbxContent>
                      <w:p w14:paraId="6A18BB6E" w14:textId="77777777" w:rsidR="00BF7EA0" w:rsidRPr="00E45AB3" w:rsidRDefault="004F02E9" w:rsidP="004F02E9">
                        <w:pPr>
                          <w:widowControl w:val="0"/>
                          <w:spacing w:line="500" w:lineRule="exact"/>
                          <w:jc w:val="right"/>
                          <w:rPr>
                            <w:rFonts w:ascii="Century Gothic" w:hAnsi="Century Gothic" w:cs="Arial"/>
                            <w:b/>
                            <w:bCs/>
                            <w:color w:val="auto"/>
                            <w:w w:val="90"/>
                            <w:sz w:val="46"/>
                            <w:szCs w:val="46"/>
                            <w:lang w:val="en"/>
                          </w:rPr>
                        </w:pPr>
                        <w:proofErr w:type="spellStart"/>
                        <w:r w:rsidRPr="00E45AB3">
                          <w:rPr>
                            <w:rFonts w:ascii="Century Gothic" w:eastAsia="Arial" w:hAnsi="Century Gothic" w:cs="Arial"/>
                            <w:b/>
                            <w:bCs/>
                            <w:color w:val="auto"/>
                            <w:w w:val="90"/>
                            <w:sz w:val="46"/>
                            <w:szCs w:val="46"/>
                            <w:lang w:bidi="de-DE"/>
                          </w:rPr>
                          <w:t>informatique</w:t>
                        </w:r>
                        <w:proofErr w:type="spellEnd"/>
                      </w:p>
                    </w:txbxContent>
                  </v:textbox>
                </v:shape>
                <v:shape id="Zone de texte 112" o:spid="_x0000_s1029" type="#_x0000_t202" style="position:absolute;left:42441;top:64008;width:59868;height:6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6cy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zxL4eyZcIBe/AAAA//8DAFBLAQItABQABgAIAAAAIQDb4fbL7gAAAIUBAAATAAAAAAAAAAAA&#10;AAAAAAAAAABbQ29udGVudF9UeXBlc10ueG1sUEsBAi0AFAAGAAgAAAAhAFr0LFu/AAAAFQEAAAsA&#10;AAAAAAAAAAAAAAAAHwEAAF9yZWxzLy5yZWxzUEsBAi0AFAAGAAgAAAAhAHPTpzLEAAAA3AAAAA8A&#10;AAAAAAAAAAAAAAAABwIAAGRycy9kb3ducmV2LnhtbFBLBQYAAAAAAwADALcAAAD4AgAAAAA=&#10;" filled="f" stroked="f" strokeweight=".5pt">
                  <v:textbox>
                    <w:txbxContent>
                      <w:p w14:paraId="65276FEB" w14:textId="77777777" w:rsidR="004224F5" w:rsidRPr="00E45AB3" w:rsidRDefault="004224F5" w:rsidP="00842EDB">
                        <w:pPr>
                          <w:jc w:val="right"/>
                          <w:rPr>
                            <w:rFonts w:ascii="Etml_font" w:hAnsi="Etml_font"/>
                            <w:sz w:val="96"/>
                            <w:szCs w:val="96"/>
                          </w:rPr>
                        </w:pPr>
                        <w:r w:rsidRPr="00E45AB3">
                          <w:rPr>
                            <w:rFonts w:ascii="Etml_font" w:hAnsi="Etml_font"/>
                            <w:sz w:val="96"/>
                            <w:szCs w:val="96"/>
                          </w:rPr>
                          <w:t>Portes Ouvertes</w:t>
                        </w:r>
                      </w:p>
                    </w:txbxContent>
                  </v:textbox>
                </v:shape>
                <v:shape id="Zone de texte 1" o:spid="_x0000_s1030" type="#_x0000_t202" style="position:absolute;left:172;top:64094;width:17572;height:7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<v:textbox>
                    <w:txbxContent>
                      <w:p w14:paraId="78F731E8" w14:textId="77777777" w:rsidR="00842EDB" w:rsidRPr="00842EDB" w:rsidRDefault="00842EDB" w:rsidP="00842EDB">
                        <w:pPr>
                          <w:rPr>
                            <w:rFonts w:ascii="Etml_font" w:hAnsi="Etml_font"/>
                            <w:sz w:val="96"/>
                            <w:szCs w:val="96"/>
                          </w:rPr>
                        </w:pPr>
                        <w:r w:rsidRPr="00842EDB">
                          <w:rPr>
                            <w:rFonts w:ascii="Etml_font" w:hAnsi="Etml_font"/>
                            <w:sz w:val="96"/>
                            <w:szCs w:val="96"/>
                          </w:rPr>
                          <w:t>ETML</w:t>
                        </w:r>
                      </w:p>
                    </w:txbxContent>
                  </v:textbox>
                </v:shape>
                <v:shape id="Image 3" o:spid="_x0000_s1031" type="#_x0000_t75" alt="Une image contenant texte, ordinateur, capture d’écran, multimédia&#10;&#10;Description générée automatiquement" style="position:absolute;left:70650;width:31242;height:22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">
                  <v:imagedata r:id="rId12" o:title="Une image contenant texte, ordinateur, capture d’écran, multimédia&#10;&#10;Description générée automatiquement"/>
                </v:shape>
                <v:shape id="Textfeld 28" o:spid="_x0000_s1032" type="#_x0000_t202" style="position:absolute;left:68580;top:172;width:33591;height:15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" filled="f" fillcolor="#fffffe" stroked="f" strokecolor="#212120" insetpen="t">
                  <v:textbox inset="2.88pt,2.88pt,2.88pt,2.88pt">
                    <w:txbxContent>
                      <w:p w14:paraId="1827F293" w14:textId="77777777" w:rsidR="004F02E9" w:rsidRPr="008D526D" w:rsidRDefault="004F02E9" w:rsidP="00434AC2">
                        <w:pPr>
                          <w:widowControl w:val="0"/>
                          <w:jc w:val="right"/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40"/>
                            <w:szCs w:val="40"/>
                            <w:lang w:val="fr-CH" w:bidi="de-DE"/>
                          </w:rPr>
                        </w:pPr>
                        <w:r w:rsidRPr="008D526D"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40"/>
                            <w:szCs w:val="40"/>
                            <w:lang w:val="fr-CH" w:bidi="de-DE"/>
                          </w:rPr>
                          <w:t>CFC –</w:t>
                        </w:r>
                        <w:r w:rsidR="00CA0428" w:rsidRPr="008D526D"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40"/>
                            <w:szCs w:val="40"/>
                            <w:lang w:val="fr-CH" w:bidi="de-DE"/>
                          </w:rPr>
                          <w:t xml:space="preserve"> </w:t>
                        </w:r>
                        <w:r w:rsidRPr="008D526D"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40"/>
                            <w:szCs w:val="40"/>
                            <w:lang w:val="fr-CH" w:bidi="de-DE"/>
                          </w:rPr>
                          <w:t>Exploitation</w:t>
                        </w:r>
                        <w:r w:rsidR="00CA0428" w:rsidRPr="008D526D"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40"/>
                            <w:szCs w:val="40"/>
                            <w:lang w:val="fr-CH" w:bidi="de-DE"/>
                          </w:rPr>
                          <w:t xml:space="preserve"> &amp; Infrastructure</w:t>
                        </w:r>
                      </w:p>
                      <w:p w14:paraId="4F91C120" w14:textId="77777777" w:rsidR="00BF7EA0" w:rsidRPr="008D526D" w:rsidRDefault="004F02E9" w:rsidP="00CE4AAC">
                        <w:pPr>
                          <w:widowControl w:val="0"/>
                          <w:spacing w:before="240"/>
                          <w:jc w:val="right"/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40"/>
                            <w:szCs w:val="40"/>
                            <w:lang w:val="fr-CH" w:bidi="de-DE"/>
                          </w:rPr>
                        </w:pPr>
                        <w:r w:rsidRPr="008D526D"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40"/>
                            <w:szCs w:val="40"/>
                            <w:lang w:val="fr-CH" w:bidi="de-DE"/>
                          </w:rPr>
                          <w:t>CFC – Développement</w:t>
                        </w:r>
                        <w:r w:rsidRPr="008D526D">
                          <w:rPr>
                            <w:rFonts w:ascii="Century Gothic" w:eastAsia="Arial" w:hAnsi="Century Gothic" w:cs="Arial"/>
                            <w:b/>
                            <w:bCs/>
                            <w:color w:val="2E3640"/>
                            <w:spacing w:val="20"/>
                            <w:w w:val="90"/>
                            <w:sz w:val="40"/>
                            <w:szCs w:val="40"/>
                            <w:lang w:val="fr-CH" w:bidi="de-DE"/>
                          </w:rPr>
                          <w:br/>
                          <w:t>d‘applications</w:t>
                        </w:r>
                      </w:p>
                    </w:txbxContent>
                  </v:textbox>
                </v:shape>
                <v:group id="Gruppieren 107" o:spid="_x0000_s1033" style="position:absolute;left:69270;top:11203;width:33545;height:10339;rotation:337522fd" coordsize="30861,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">
                  <v:shape id="Freihandform 7" o:spid="_x0000_s1034" style="position:absolute;top:952;width:30861;height:5779;visibility:visible;mso-wrap-style:square;v-text-anchor:top" coordsize="103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" path="m,c359,87,709,145,1036,183e" filled="f" fillcolor="#fffffe" strokecolor="#fffffe" strokeweight=".5pt">
                    <v:stroke joinstyle="miter"/>
                    <v:shadow color="#8c8682"/>
                    <v:path arrowok="t" o:connecttype="custom" o:connectlocs="0,0;3086100,577850" o:connectangles="0,0"/>
                  </v:shape>
                  <v:shape id="Freihandform 8" o:spid="_x0000_s1035" style="position:absolute;top:666;width:30861;height:6757;visibility:visible;mso-wrap-style:square;v-text-anchor:top" coordsize="1036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" path="m,c357,98,708,167,1036,214e" filled="f" fillcolor="#fffffe" strokecolor="#fffffe" strokeweight=".5pt">
                    <v:stroke joinstyle="miter"/>
                    <v:shadow color="#8c8682"/>
                    <v:path arrowok="t" o:connecttype="custom" o:connectlocs="0,0;3086100,675640" o:connectangles="0,0"/>
                  </v:shape>
                  <v:shape id="Freihandform 9" o:spid="_x0000_s1036" style="position:absolute;top:2190;width:30861;height:6407;visibility:visible;mso-wrap-style:square;v-text-anchor:top" coordsize="1036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" path="m,c358,94,708,159,1036,203e" filled="f" fillcolor="#fffffe" strokecolor="#efb32f" strokeweight=".5pt">
                    <v:stroke joinstyle="miter"/>
                    <v:shadow color="#8c8682"/>
                    <v:path arrowok="t" o:connecttype="custom" o:connectlocs="0,0;3086100,640715" o:connectangles="0,0"/>
                  </v:shape>
                  <v:shape id="Freihandform 10" o:spid="_x0000_s1037" style="position:absolute;top:1143;width:30861;height:6375;visibility:visible;mso-wrap-style:square;v-text-anchor:top" coordsize="1036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" path="m,c358,94,708,158,1036,202e" filled="f" fillcolor="#fffffe" strokecolor="#fffffe" strokeweight=".5pt">
                    <v:stroke joinstyle="miter"/>
                    <v:shadow color="#8c8682"/>
                    <v:path arrowok="t" o:connecttype="custom" o:connectlocs="0,0;3086100,637540" o:connectangles="0,0"/>
                  </v:shape>
                  <v:shape id="Freihandform 11" o:spid="_x0000_s1038" style="position:absolute;width:30861;height:6477;visibility:visible;mso-wrap-style:square;v-text-anchor:top" coordsize="1036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" path="m,c358,94,708,160,1036,205e" filled="f" fillcolor="#fffffe" strokecolor="#efb32f" strokeweight=".5pt">
                    <v:stroke joinstyle="miter"/>
                    <v:shadow color="#8c8682"/>
                    <v:path arrowok="t" o:connecttype="custom" o:connectlocs="0,0;3086100,647700" o:connectangles="0,0"/>
                  </v:shape>
                </v:group>
              </v:group>
            </w:pict>
          </mc:Fallback>
        </mc:AlternateContent>
      </w:r>
      <w:bookmarkEnd w:id="0"/>
    </w:p>
    <w:p w14:paraId="6670EF30" w14:textId="77777777" w:rsidR="00B363F6" w:rsidRDefault="00B363F6" w:rsidP="008B5AC0">
      <w:pPr>
        <w:rPr>
          <w:rFonts w:ascii="Century Gothic" w:hAnsi="Century Gothic"/>
          <w:sz w:val="28"/>
          <w:szCs w:val="28"/>
          <w:lang w:val="fr-CH"/>
        </w:rPr>
      </w:pPr>
    </w:p>
    <w:p w14:paraId="02772F87" w14:textId="77777777" w:rsidR="00B363F6" w:rsidRDefault="00B363F6" w:rsidP="008B5AC0">
      <w:pPr>
        <w:rPr>
          <w:rFonts w:ascii="Century Gothic" w:hAnsi="Century Gothic"/>
          <w:sz w:val="28"/>
          <w:szCs w:val="28"/>
          <w:lang w:val="fr-CH"/>
        </w:rPr>
      </w:pPr>
    </w:p>
    <w:p w14:paraId="5A24C0CC" w14:textId="77777777" w:rsidR="00B363F6" w:rsidRPr="008D526D" w:rsidRDefault="00B363F6" w:rsidP="008B5AC0">
      <w:pPr>
        <w:rPr>
          <w:rFonts w:ascii="Century Gothic" w:hAnsi="Century Gothic"/>
          <w:sz w:val="28"/>
          <w:szCs w:val="28"/>
          <w:lang w:val="fr-CH"/>
        </w:rPr>
      </w:pPr>
    </w:p>
    <w:p w14:paraId="59151114" w14:textId="77777777" w:rsidR="00846FCA" w:rsidRDefault="00846FCA" w:rsidP="008B5AC0">
      <w:pPr>
        <w:rPr>
          <w:rFonts w:ascii="Century Gothic" w:hAnsi="Century Gothic"/>
          <w:sz w:val="32"/>
          <w:szCs w:val="32"/>
          <w:lang w:val="fr-CH"/>
        </w:rPr>
      </w:pPr>
    </w:p>
    <w:p w14:paraId="12946807" w14:textId="77777777" w:rsidR="00B363F6" w:rsidRPr="00B363F6" w:rsidRDefault="00B363F6" w:rsidP="00B363F6">
      <w:pPr>
        <w:rPr>
          <w:rFonts w:ascii="Century Gothic" w:hAnsi="Century Gothic"/>
          <w:b/>
          <w:bCs/>
          <w:color w:val="335DD5"/>
          <w:sz w:val="96"/>
          <w:szCs w:val="96"/>
          <w:lang w:val="fr-CH"/>
        </w:rPr>
      </w:pPr>
      <w:r w:rsidRPr="00B363F6">
        <w:rPr>
          <w:rFonts w:ascii="Century Gothic" w:hAnsi="Century Gothic"/>
          <w:b/>
          <w:bCs/>
          <w:color w:val="auto"/>
          <w:sz w:val="96"/>
          <w:szCs w:val="96"/>
          <w:lang w:val="fr-CH"/>
        </w:rPr>
        <w:t xml:space="preserve">Je donne, </w:t>
      </w:r>
      <w:r w:rsidRPr="00B363F6">
        <w:rPr>
          <w:rFonts w:ascii="Century Gothic" w:hAnsi="Century Gothic"/>
          <w:b/>
          <w:bCs/>
          <w:color w:val="335DD5"/>
          <w:sz w:val="96"/>
          <w:szCs w:val="96"/>
          <w:lang w:val="fr-CH"/>
        </w:rPr>
        <w:t>Je prête</w:t>
      </w:r>
    </w:p>
    <w:p w14:paraId="62678492" w14:textId="6E622047" w:rsidR="00B363F6" w:rsidRPr="00B363F6" w:rsidRDefault="00B363F6" w:rsidP="00B363F6">
      <w:pPr>
        <w:rPr>
          <w:rFonts w:ascii="Century Gothic" w:hAnsi="Century Gothic"/>
          <w:b/>
          <w:bCs/>
          <w:color w:val="6666FF"/>
          <w:sz w:val="36"/>
          <w:szCs w:val="36"/>
          <w:lang w:val="fr-CH"/>
        </w:rPr>
      </w:pPr>
      <w:proofErr w:type="spellStart"/>
      <w:r w:rsidRPr="00B363F6">
        <w:rPr>
          <w:rFonts w:ascii="Century Gothic" w:hAnsi="Century Gothic"/>
          <w:b/>
          <w:bCs/>
          <w:color w:val="6666FF"/>
          <w:sz w:val="36"/>
          <w:szCs w:val="36"/>
          <w:lang w:val="fr-CH"/>
        </w:rPr>
        <w:t>AdonisJS</w:t>
      </w:r>
      <w:proofErr w:type="spellEnd"/>
    </w:p>
    <w:p w14:paraId="4510E618" w14:textId="070690E6" w:rsidR="00B363F6" w:rsidRPr="008D526D" w:rsidRDefault="00B363F6" w:rsidP="008B5AC0">
      <w:pPr>
        <w:rPr>
          <w:rFonts w:ascii="Century Gothic" w:hAnsi="Century Gothic"/>
          <w:sz w:val="32"/>
          <w:szCs w:val="32"/>
          <w:lang w:val="fr-CH"/>
        </w:rPr>
      </w:pPr>
      <w:r w:rsidRPr="00B363F6">
        <w:rPr>
          <w:noProof/>
          <w:sz w:val="36"/>
          <w:szCs w:val="36"/>
        </w:rPr>
        <w:drawing>
          <wp:anchor distT="0" distB="0" distL="114300" distR="114300" simplePos="0" relativeHeight="251678208" behindDoc="0" locked="0" layoutInCell="1" allowOverlap="1" wp14:anchorId="64DF625E" wp14:editId="4ADE2713">
            <wp:simplePos x="0" y="0"/>
            <wp:positionH relativeFrom="column">
              <wp:posOffset>3971290</wp:posOffset>
            </wp:positionH>
            <wp:positionV relativeFrom="paragraph">
              <wp:posOffset>411480</wp:posOffset>
            </wp:positionV>
            <wp:extent cx="5934075" cy="1979295"/>
            <wp:effectExtent l="0" t="0" r="0" b="1905"/>
            <wp:wrapThrough wrapText="bothSides">
              <wp:wrapPolygon edited="0">
                <wp:start x="763" y="0"/>
                <wp:lineTo x="763" y="6860"/>
                <wp:lineTo x="0" y="9979"/>
                <wp:lineTo x="0" y="12681"/>
                <wp:lineTo x="139" y="13513"/>
                <wp:lineTo x="416" y="13513"/>
                <wp:lineTo x="1734" y="16839"/>
                <wp:lineTo x="1317" y="17463"/>
                <wp:lineTo x="1456" y="19126"/>
                <wp:lineTo x="3467" y="20166"/>
                <wp:lineTo x="4507" y="21413"/>
                <wp:lineTo x="4577" y="21413"/>
                <wp:lineTo x="5617" y="21413"/>
                <wp:lineTo x="7073" y="21413"/>
                <wp:lineTo x="9222" y="20581"/>
                <wp:lineTo x="9222" y="20166"/>
                <wp:lineTo x="11095" y="16839"/>
                <wp:lineTo x="13383" y="13513"/>
                <wp:lineTo x="18930" y="11642"/>
                <wp:lineTo x="18861" y="10810"/>
                <wp:lineTo x="9361" y="10187"/>
                <wp:lineTo x="10748" y="6860"/>
                <wp:lineTo x="12412" y="6860"/>
                <wp:lineTo x="17960" y="4366"/>
                <wp:lineTo x="18098" y="2910"/>
                <wp:lineTo x="2011" y="0"/>
                <wp:lineTo x="763" y="0"/>
              </wp:wrapPolygon>
            </wp:wrapThrough>
            <wp:docPr id="1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7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63F6">
        <w:rPr>
          <w:noProof/>
          <w:sz w:val="36"/>
          <w:szCs w:val="36"/>
        </w:rPr>
        <w:drawing>
          <wp:anchor distT="0" distB="0" distL="114300" distR="114300" simplePos="0" relativeHeight="251679232" behindDoc="0" locked="0" layoutInCell="1" allowOverlap="1" wp14:anchorId="3855BF70" wp14:editId="40020628">
            <wp:simplePos x="0" y="0"/>
            <wp:positionH relativeFrom="column">
              <wp:posOffset>981075</wp:posOffset>
            </wp:positionH>
            <wp:positionV relativeFrom="paragraph">
              <wp:posOffset>424815</wp:posOffset>
            </wp:positionV>
            <wp:extent cx="1952625" cy="1952625"/>
            <wp:effectExtent l="0" t="0" r="9525" b="9525"/>
            <wp:wrapThrough wrapText="bothSides">
              <wp:wrapPolygon edited="0">
                <wp:start x="6111" y="0"/>
                <wp:lineTo x="4215" y="211"/>
                <wp:lineTo x="632" y="2529"/>
                <wp:lineTo x="0" y="5690"/>
                <wp:lineTo x="0" y="17280"/>
                <wp:lineTo x="2529" y="20441"/>
                <wp:lineTo x="5268" y="21495"/>
                <wp:lineTo x="6111" y="21495"/>
                <wp:lineTo x="15594" y="21495"/>
                <wp:lineTo x="16016" y="21495"/>
                <wp:lineTo x="19177" y="20441"/>
                <wp:lineTo x="21495" y="17069"/>
                <wp:lineTo x="21495" y="5690"/>
                <wp:lineTo x="21073" y="2529"/>
                <wp:lineTo x="17280" y="211"/>
                <wp:lineTo x="15383" y="0"/>
                <wp:lineTo x="6111" y="0"/>
              </wp:wrapPolygon>
            </wp:wrapThrough>
            <wp:docPr id="1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363F6" w:rsidRPr="008D526D" w:rsidSect="00FD3271">
      <w:pgSz w:w="16838" w:h="11906" w:orient="landscape" w:code="9"/>
      <w:pgMar w:top="360" w:right="360" w:bottom="360" w:left="36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5F786" w14:textId="77777777" w:rsidR="00DA0B2E" w:rsidRDefault="00DA0B2E" w:rsidP="00B22795">
      <w:r>
        <w:separator/>
      </w:r>
    </w:p>
  </w:endnote>
  <w:endnote w:type="continuationSeparator" w:id="0">
    <w:p w14:paraId="4EBA57CC" w14:textId="77777777" w:rsidR="00DA0B2E" w:rsidRDefault="00DA0B2E" w:rsidP="00B22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037733C4-0581-47ED-9B5E-B1120E72B915}"/>
    <w:embedBold r:id="rId2" w:fontKey="{D74626EF-5DA2-45C7-874A-9A5829E19A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_font">
    <w:panose1 w:val="02000503000000000000"/>
    <w:charset w:val="00"/>
    <w:family w:val="auto"/>
    <w:pitch w:val="variable"/>
    <w:sig w:usb0="00000003" w:usb1="00000000" w:usb2="00000000" w:usb3="00000000" w:csb0="00000001" w:csb1="00000000"/>
    <w:embedRegular r:id="rId3" w:fontKey="{4FFF0D58-DC79-4634-ABDA-AD5AB4D81F6B}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466378C2-2F5D-4FE6-B73A-F85A3675EB39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1EED561F-3BEC-4EC9-8678-38B765AC63F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66F67" w14:textId="77777777" w:rsidR="00DA0B2E" w:rsidRDefault="00DA0B2E" w:rsidP="00B22795">
      <w:r>
        <w:separator/>
      </w:r>
    </w:p>
  </w:footnote>
  <w:footnote w:type="continuationSeparator" w:id="0">
    <w:p w14:paraId="0F997429" w14:textId="77777777" w:rsidR="00DA0B2E" w:rsidRDefault="00DA0B2E" w:rsidP="00B227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3F6"/>
    <w:rsid w:val="00027F82"/>
    <w:rsid w:val="00036D43"/>
    <w:rsid w:val="00072ADA"/>
    <w:rsid w:val="000C1E40"/>
    <w:rsid w:val="000D247E"/>
    <w:rsid w:val="000F3B5A"/>
    <w:rsid w:val="00111485"/>
    <w:rsid w:val="00131B61"/>
    <w:rsid w:val="00194B1B"/>
    <w:rsid w:val="001B326D"/>
    <w:rsid w:val="001B4013"/>
    <w:rsid w:val="001C0711"/>
    <w:rsid w:val="002333F5"/>
    <w:rsid w:val="002D5822"/>
    <w:rsid w:val="0035722A"/>
    <w:rsid w:val="003B7DE5"/>
    <w:rsid w:val="004224F5"/>
    <w:rsid w:val="00434AC2"/>
    <w:rsid w:val="004402F7"/>
    <w:rsid w:val="0046180A"/>
    <w:rsid w:val="0047073A"/>
    <w:rsid w:val="00475633"/>
    <w:rsid w:val="004804CC"/>
    <w:rsid w:val="0048725C"/>
    <w:rsid w:val="004B4C78"/>
    <w:rsid w:val="004E3A44"/>
    <w:rsid w:val="004F02E9"/>
    <w:rsid w:val="00520A2F"/>
    <w:rsid w:val="00536953"/>
    <w:rsid w:val="0056371E"/>
    <w:rsid w:val="0058269A"/>
    <w:rsid w:val="005A092D"/>
    <w:rsid w:val="005B3CB3"/>
    <w:rsid w:val="005D7D18"/>
    <w:rsid w:val="005E1402"/>
    <w:rsid w:val="005E68E0"/>
    <w:rsid w:val="005F6655"/>
    <w:rsid w:val="005F70E4"/>
    <w:rsid w:val="00606D3B"/>
    <w:rsid w:val="00652EED"/>
    <w:rsid w:val="006F6ED9"/>
    <w:rsid w:val="00746B62"/>
    <w:rsid w:val="00755803"/>
    <w:rsid w:val="0076592C"/>
    <w:rsid w:val="007C2C5E"/>
    <w:rsid w:val="00834E0B"/>
    <w:rsid w:val="00842EDB"/>
    <w:rsid w:val="008468BC"/>
    <w:rsid w:val="00846FCA"/>
    <w:rsid w:val="00883530"/>
    <w:rsid w:val="008A01D6"/>
    <w:rsid w:val="008B5AC0"/>
    <w:rsid w:val="008D526D"/>
    <w:rsid w:val="008D61D7"/>
    <w:rsid w:val="008F69D1"/>
    <w:rsid w:val="00904EDB"/>
    <w:rsid w:val="009173A5"/>
    <w:rsid w:val="00967AD2"/>
    <w:rsid w:val="00996951"/>
    <w:rsid w:val="009F1B8B"/>
    <w:rsid w:val="00A13B12"/>
    <w:rsid w:val="00A66CD8"/>
    <w:rsid w:val="00A71AD9"/>
    <w:rsid w:val="00A87319"/>
    <w:rsid w:val="00AD7A42"/>
    <w:rsid w:val="00B024DE"/>
    <w:rsid w:val="00B156AE"/>
    <w:rsid w:val="00B22795"/>
    <w:rsid w:val="00B363F6"/>
    <w:rsid w:val="00B50BBD"/>
    <w:rsid w:val="00BE38A5"/>
    <w:rsid w:val="00BF15AD"/>
    <w:rsid w:val="00BF7EA0"/>
    <w:rsid w:val="00C33500"/>
    <w:rsid w:val="00C618DA"/>
    <w:rsid w:val="00C92D95"/>
    <w:rsid w:val="00CA0428"/>
    <w:rsid w:val="00CA0A27"/>
    <w:rsid w:val="00CC45A2"/>
    <w:rsid w:val="00CD7154"/>
    <w:rsid w:val="00CE0CB1"/>
    <w:rsid w:val="00CE4AAC"/>
    <w:rsid w:val="00D2272D"/>
    <w:rsid w:val="00D56023"/>
    <w:rsid w:val="00DA0B2E"/>
    <w:rsid w:val="00DD1AAA"/>
    <w:rsid w:val="00DE20EB"/>
    <w:rsid w:val="00E361F6"/>
    <w:rsid w:val="00E368AD"/>
    <w:rsid w:val="00E3696E"/>
    <w:rsid w:val="00E45AB3"/>
    <w:rsid w:val="00E56BA3"/>
    <w:rsid w:val="00E65CBA"/>
    <w:rsid w:val="00E821E2"/>
    <w:rsid w:val="00E87CC3"/>
    <w:rsid w:val="00F01175"/>
    <w:rsid w:val="00F11EBB"/>
    <w:rsid w:val="00F12B89"/>
    <w:rsid w:val="00F37C99"/>
    <w:rsid w:val="00F4166C"/>
    <w:rsid w:val="00F61C87"/>
    <w:rsid w:val="00FA5E4B"/>
    <w:rsid w:val="00FD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70F9B81"/>
  <w15:chartTrackingRefBased/>
  <w15:docId w15:val="{6B820EF7-BA91-4A9E-A4A5-B227D2396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2EDB"/>
    <w:rPr>
      <w:color w:val="212120"/>
      <w:kern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67AD2"/>
    <w:rPr>
      <w:color w:val="0563C1" w:themeColor="hyperlink"/>
      <w:u w:val="single"/>
    </w:rPr>
  </w:style>
  <w:style w:type="character" w:customStyle="1" w:styleId="NichtaufgelsteErwhnung1">
    <w:name w:val="Nicht aufgelöste Erwähnung1"/>
    <w:basedOn w:val="Policepardfaut"/>
    <w:uiPriority w:val="99"/>
    <w:semiHidden/>
    <w:unhideWhenUsed/>
    <w:rsid w:val="004B4C78"/>
    <w:rPr>
      <w:color w:val="808080"/>
      <w:shd w:val="clear" w:color="auto" w:fill="E6E6E6"/>
    </w:rPr>
  </w:style>
  <w:style w:type="character" w:styleId="Lienhypertextesuivivisit">
    <w:name w:val="FollowedHyperlink"/>
    <w:basedOn w:val="Policepardfaut"/>
    <w:rsid w:val="00C33500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rsid w:val="00B2279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rsid w:val="00B22795"/>
    <w:rPr>
      <w:color w:val="212120"/>
      <w:kern w:val="28"/>
    </w:rPr>
  </w:style>
  <w:style w:type="paragraph" w:styleId="Pieddepage">
    <w:name w:val="footer"/>
    <w:basedOn w:val="Normal"/>
    <w:link w:val="PieddepageCar"/>
    <w:rsid w:val="00B2279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rsid w:val="00B22795"/>
    <w:rPr>
      <w:color w:val="212120"/>
      <w:kern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4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y13koy\Documents\github\Projet-Grraaaaaaatos\Doc\2024-11-20-A4Lan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094ff-ec8d-44d8-be06-94ad3ec8832a">
      <Terms xmlns="http://schemas.microsoft.com/office/infopath/2007/PartnerControls"/>
    </lcf76f155ced4ddcb4097134ff3c332f>
    <TaxCatchAll xmlns="4356f79f-5386-4bda-9d92-82d8bd7b074e" xsi:nil="true"/>
    <FolderType xmlns="3eb094ff-ec8d-44d8-be06-94ad3ec8832a" xsi:nil="true"/>
    <Owner xmlns="3eb094ff-ec8d-44d8-be06-94ad3ec8832a">
      <UserInfo>
        <DisplayName/>
        <AccountId xsi:nil="true"/>
        <AccountType/>
      </UserInfo>
    </Owner>
    <Teachers xmlns="3eb094ff-ec8d-44d8-be06-94ad3ec8832a">
      <UserInfo>
        <DisplayName/>
        <AccountId xsi:nil="true"/>
        <AccountType/>
      </UserInfo>
    </Teachers>
    <Student_Groups xmlns="3eb094ff-ec8d-44d8-be06-94ad3ec8832a">
      <UserInfo>
        <DisplayName/>
        <AccountId xsi:nil="true"/>
        <AccountType/>
      </UserInfo>
    </Student_Groups>
    <LMS_Mappings xmlns="3eb094ff-ec8d-44d8-be06-94ad3ec8832a" xsi:nil="true"/>
    <IsNotebookLocked xmlns="3eb094ff-ec8d-44d8-be06-94ad3ec8832a" xsi:nil="true"/>
    <NotebookType xmlns="3eb094ff-ec8d-44d8-be06-94ad3ec8832a" xsi:nil="true"/>
    <CultureName xmlns="3eb094ff-ec8d-44d8-be06-94ad3ec8832a" xsi:nil="true"/>
    <Distribution_Groups xmlns="3eb094ff-ec8d-44d8-be06-94ad3ec8832a" xsi:nil="true"/>
    <DefaultSectionNames xmlns="3eb094ff-ec8d-44d8-be06-94ad3ec8832a" xsi:nil="true"/>
    <Is_Collaboration_Space_Locked xmlns="3eb094ff-ec8d-44d8-be06-94ad3ec8832a" xsi:nil="true"/>
    <Invited_Teachers xmlns="3eb094ff-ec8d-44d8-be06-94ad3ec8832a" xsi:nil="true"/>
    <Templates xmlns="3eb094ff-ec8d-44d8-be06-94ad3ec8832a" xsi:nil="true"/>
    <Self_Registration_Enabled xmlns="3eb094ff-ec8d-44d8-be06-94ad3ec8832a" xsi:nil="true"/>
    <Has_Teacher_Only_SectionGroup xmlns="3eb094ff-ec8d-44d8-be06-94ad3ec8832a" xsi:nil="true"/>
    <Teams_Channel_Section_Location xmlns="3eb094ff-ec8d-44d8-be06-94ad3ec8832a" xsi:nil="true"/>
    <AppVersion xmlns="3eb094ff-ec8d-44d8-be06-94ad3ec8832a" xsi:nil="true"/>
    <TeamsChannelId xmlns="3eb094ff-ec8d-44d8-be06-94ad3ec8832a" xsi:nil="true"/>
    <Students xmlns="3eb094ff-ec8d-44d8-be06-94ad3ec8832a">
      <UserInfo>
        <DisplayName/>
        <AccountId xsi:nil="true"/>
        <AccountType/>
      </UserInfo>
    </Students>
    <Math_Settings xmlns="3eb094ff-ec8d-44d8-be06-94ad3ec8832a" xsi:nil="true"/>
    <Invited_Students xmlns="3eb094ff-ec8d-44d8-be06-94ad3ec8832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C931FEC57CD24D841BB655C8BA0DFF" ma:contentTypeVersion="31" ma:contentTypeDescription="Crée un document." ma:contentTypeScope="" ma:versionID="ce3cc3c73093502762849ff203bc7a15">
  <xsd:schema xmlns:xsd="http://www.w3.org/2001/XMLSchema" xmlns:xs="http://www.w3.org/2001/XMLSchema" xmlns:p="http://schemas.microsoft.com/office/2006/metadata/properties" xmlns:ns2="3eb094ff-ec8d-44d8-be06-94ad3ec8832a" xmlns:ns3="4356f79f-5386-4bda-9d92-82d8bd7b074e" targetNamespace="http://schemas.microsoft.com/office/2006/metadata/properties" ma:root="true" ma:fieldsID="c8607df0de6e52d92be56027e56cce4a" ns2:_="" ns3:_="">
    <xsd:import namespace="3eb094ff-ec8d-44d8-be06-94ad3ec8832a"/>
    <xsd:import namespace="4356f79f-5386-4bda-9d92-82d8bd7b07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094ff-ec8d-44d8-be06-94ad3ec883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8" nillable="true" ma:displayName="Notebook Type" ma:internalName="NotebookType">
      <xsd:simpleType>
        <xsd:restriction base="dms:Text"/>
      </xsd:simpleType>
    </xsd:element>
    <xsd:element name="FolderType" ma:index="19" nillable="true" ma:displayName="Folder Type" ma:internalName="FolderType">
      <xsd:simpleType>
        <xsd:restriction base="dms:Text"/>
      </xsd:simpleType>
    </xsd:element>
    <xsd:element name="CultureName" ma:index="20" nillable="true" ma:displayName="Culture Name" ma:internalName="CultureName">
      <xsd:simpleType>
        <xsd:restriction base="dms:Text"/>
      </xsd:simpleType>
    </xsd:element>
    <xsd:element name="AppVersion" ma:index="21" nillable="true" ma:displayName="App Version" ma:internalName="AppVersion">
      <xsd:simpleType>
        <xsd:restriction base="dms:Text"/>
      </xsd:simpleType>
    </xsd:element>
    <xsd:element name="TeamsChannelId" ma:index="22" nillable="true" ma:displayName="Teams Channel Id" ma:internalName="TeamsChannelId">
      <xsd:simpleType>
        <xsd:restriction base="dms:Text"/>
      </xsd:simpleType>
    </xsd:element>
    <xsd:element name="Owner" ma:index="2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4" nillable="true" ma:displayName="Math Settings" ma:internalName="Math_Settings">
      <xsd:simpleType>
        <xsd:restriction base="dms:Text"/>
      </xsd:simpleType>
    </xsd:element>
    <xsd:element name="DefaultSectionNames" ma:index="2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6" nillable="true" ma:displayName="Is Collaboration Space Locked" ma:internalName="Is_Collaboration_Space_Locked">
      <xsd:simpleType>
        <xsd:restriction base="dms:Boolean"/>
      </xsd:simpleType>
    </xsd:element>
    <xsd:element name="IsNotebookLocked" ma:index="37" nillable="true" ma:displayName="Is Notebook Locked" ma:internalName="IsNotebookLocked">
      <xsd:simpleType>
        <xsd:restriction base="dms:Boolean"/>
      </xsd:simpleType>
    </xsd:element>
    <xsd:element name="Teams_Channel_Section_Location" ma:index="38" nillable="true" ma:displayName="Teams Channel Section Location" ma:internalName="Teams_Channel_Section_Loc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56f79f-5386-4bda-9d92-82d8bd7b074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209ef89-9d7c-44f2-937b-5724a63a50d5}" ma:internalName="TaxCatchAll" ma:showField="CatchAllData" ma:web="4356f79f-5386-4bda-9d92-82d8bd7b07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B46A7A-C72E-44A5-BA15-664867E908D0}">
  <ds:schemaRefs>
    <ds:schemaRef ds:uri="http://schemas.microsoft.com/office/2006/metadata/properties"/>
    <ds:schemaRef ds:uri="http://schemas.microsoft.com/office/infopath/2007/PartnerControls"/>
    <ds:schemaRef ds:uri="3eb094ff-ec8d-44d8-be06-94ad3ec8832a"/>
    <ds:schemaRef ds:uri="4356f79f-5386-4bda-9d92-82d8bd7b074e"/>
  </ds:schemaRefs>
</ds:datastoreItem>
</file>

<file path=customXml/itemProps2.xml><?xml version="1.0" encoding="utf-8"?>
<ds:datastoreItem xmlns:ds="http://schemas.openxmlformats.org/officeDocument/2006/customXml" ds:itemID="{AE0A4483-8883-4CC8-A696-5B9F4CB793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B3133A-1E42-4964-AAB3-227C415D47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b094ff-ec8d-44d8-be06-94ad3ec8832a"/>
    <ds:schemaRef ds:uri="4356f79f-5386-4bda-9d92-82d8bd7b07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2024-11-20-A4Land</Template>
  <TotalTime>3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36</CharactersWithSpaces>
  <SharedDoc>false</SharedDoc>
  <HLinks>
    <vt:vector size="12" baseType="variant">
      <vt:variant>
        <vt:i4>3407985</vt:i4>
      </vt:variant>
      <vt:variant>
        <vt:i4>-1</vt:i4>
      </vt:variant>
      <vt:variant>
        <vt:i4>1027</vt:i4>
      </vt:variant>
      <vt:variant>
        <vt:i4>1</vt:i4>
      </vt:variant>
      <vt:variant>
        <vt:lpwstr>C:\Documents and Settings\tamic\Desktop\TC999D\TC9990102D-PB\TC9990102-IMG02.jpg</vt:lpwstr>
      </vt:variant>
      <vt:variant>
        <vt:lpwstr/>
      </vt:variant>
      <vt:variant>
        <vt:i4>3276913</vt:i4>
      </vt:variant>
      <vt:variant>
        <vt:i4>-1</vt:i4>
      </vt:variant>
      <vt:variant>
        <vt:i4>1028</vt:i4>
      </vt:variant>
      <vt:variant>
        <vt:i4>1</vt:i4>
      </vt:variant>
      <vt:variant>
        <vt:lpwstr>C:\Documents and Settings\tamic\Desktop\TC999D\TC9990102D-PB\TC9990102-IMG04.jpg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Gianmarco Ruberti</dc:creator>
  <cp:keywords/>
  <dc:description/>
  <cp:lastModifiedBy>Gianmarco Ruberti</cp:lastModifiedBy>
  <cp:revision>1</cp:revision>
  <cp:lastPrinted>2024-11-21T12:35:00Z</cp:lastPrinted>
  <dcterms:created xsi:type="dcterms:W3CDTF">2025-12-03T08:00:00Z</dcterms:created>
  <dcterms:modified xsi:type="dcterms:W3CDTF">2025-12-03T08:03:00Z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0x01010051C931FEC57CD24D841BB655C8BA0DFF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