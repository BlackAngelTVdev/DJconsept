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CDFEC" w14:textId="45363500" w:rsidR="000775BB" w:rsidRDefault="00A83851" w:rsidP="000775BB">
      <w:pPr>
        <w:rPr>
          <w:rFonts w:ascii="Century Gothic" w:hAnsi="Century Gothic"/>
          <w:sz w:val="32"/>
          <w:szCs w:val="32"/>
          <w:lang w:val="fr-CH"/>
        </w:rPr>
      </w:pPr>
      <w:r w:rsidRPr="00A83851">
        <w:rPr>
          <w:noProof/>
          <w:color w:val="auto"/>
          <w:kern w:val="0"/>
          <w:sz w:val="22"/>
          <w:szCs w:val="22"/>
          <w:lang w:bidi="de-DE"/>
        </w:rPr>
        <mc:AlternateContent>
          <mc:Choice Requires="wpg">
            <w:drawing>
              <wp:anchor distT="0" distB="0" distL="114300" distR="114300" simplePos="0" relativeHeight="251751936" behindDoc="0" locked="0" layoutInCell="1" allowOverlap="1" wp14:anchorId="7F022B67" wp14:editId="1148173D">
                <wp:simplePos x="0" y="0"/>
                <wp:positionH relativeFrom="column">
                  <wp:posOffset>9525</wp:posOffset>
                </wp:positionH>
                <wp:positionV relativeFrom="paragraph">
                  <wp:posOffset>-19050</wp:posOffset>
                </wp:positionV>
                <wp:extent cx="7185090" cy="10304079"/>
                <wp:effectExtent l="0" t="0" r="0" b="2540"/>
                <wp:wrapNone/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090" cy="10304079"/>
                          <a:chOff x="0" y="0"/>
                          <a:chExt cx="7185090" cy="10304079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Une image contenant texte, ordinateur, capture d’écran, multimédia&#10;&#10;Description générée automatiquement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2910" y="0"/>
                            <a:ext cx="3124200" cy="220916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07" name="Gruppieren 107"/>
                        <wpg:cNvGrpSpPr/>
                        <wpg:grpSpPr>
                          <a:xfrm rot="309011">
                            <a:off x="3831020" y="1117381"/>
                            <a:ext cx="3354070" cy="1033780"/>
                            <a:chOff x="0" y="0"/>
                            <a:chExt cx="3086100" cy="859790"/>
                          </a:xfrm>
                        </wpg:grpSpPr>
                        <wps:wsp>
                          <wps:cNvPr id="5" name="Freihandform 7"/>
                          <wps:cNvSpPr>
                            <a:spLocks/>
                          </wps:cNvSpPr>
                          <wps:spPr bwMode="auto">
                            <a:xfrm>
                              <a:off x="0" y="95250"/>
                              <a:ext cx="3086100" cy="577850"/>
                            </a:xfrm>
                            <a:custGeom>
                              <a:avLst/>
                              <a:gdLst>
                                <a:gd name="T0" fmla="*/ 0 w 1036"/>
                                <a:gd name="T1" fmla="*/ 0 h 183"/>
                                <a:gd name="T2" fmla="*/ 1036 w 1036"/>
                                <a:gd name="T3" fmla="*/ 183 h 1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36" h="183">
                                  <a:moveTo>
                                    <a:pt x="0" y="0"/>
                                  </a:moveTo>
                                  <a:cubicBezTo>
                                    <a:pt x="359" y="87"/>
                                    <a:pt x="709" y="145"/>
                                    <a:pt x="1036" y="183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FFFFFE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Freihandform 8"/>
                          <wps:cNvSpPr>
                            <a:spLocks/>
                          </wps:cNvSpPr>
                          <wps:spPr bwMode="auto">
                            <a:xfrm>
                              <a:off x="0" y="66675"/>
                              <a:ext cx="3086100" cy="675640"/>
                            </a:xfrm>
                            <a:custGeom>
                              <a:avLst/>
                              <a:gdLst>
                                <a:gd name="T0" fmla="*/ 0 w 1036"/>
                                <a:gd name="T1" fmla="*/ 0 h 214"/>
                                <a:gd name="T2" fmla="*/ 1036 w 1036"/>
                                <a:gd name="T3" fmla="*/ 214 h 2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36" h="214">
                                  <a:moveTo>
                                    <a:pt x="0" y="0"/>
                                  </a:moveTo>
                                  <a:cubicBezTo>
                                    <a:pt x="357" y="98"/>
                                    <a:pt x="708" y="167"/>
                                    <a:pt x="1036" y="214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FFFFFE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Freihandform 9"/>
                          <wps:cNvSpPr>
                            <a:spLocks/>
                          </wps:cNvSpPr>
                          <wps:spPr bwMode="auto">
                            <a:xfrm>
                              <a:off x="0" y="219075"/>
                              <a:ext cx="3086100" cy="640715"/>
                            </a:xfrm>
                            <a:custGeom>
                              <a:avLst/>
                              <a:gdLst>
                                <a:gd name="T0" fmla="*/ 0 w 1036"/>
                                <a:gd name="T1" fmla="*/ 0 h 203"/>
                                <a:gd name="T2" fmla="*/ 1036 w 1036"/>
                                <a:gd name="T3" fmla="*/ 203 h 2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36" h="203">
                                  <a:moveTo>
                                    <a:pt x="0" y="0"/>
                                  </a:moveTo>
                                  <a:cubicBezTo>
                                    <a:pt x="358" y="94"/>
                                    <a:pt x="708" y="159"/>
                                    <a:pt x="1036" y="203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EFB32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Freihandform 10"/>
                          <wps:cNvSpPr>
                            <a:spLocks/>
                          </wps:cNvSpPr>
                          <wps:spPr bwMode="auto">
                            <a:xfrm>
                              <a:off x="0" y="114300"/>
                              <a:ext cx="3086100" cy="637540"/>
                            </a:xfrm>
                            <a:custGeom>
                              <a:avLst/>
                              <a:gdLst>
                                <a:gd name="T0" fmla="*/ 0 w 1036"/>
                                <a:gd name="T1" fmla="*/ 0 h 202"/>
                                <a:gd name="T2" fmla="*/ 1036 w 1036"/>
                                <a:gd name="T3" fmla="*/ 202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36" h="202">
                                  <a:moveTo>
                                    <a:pt x="0" y="0"/>
                                  </a:moveTo>
                                  <a:cubicBezTo>
                                    <a:pt x="358" y="94"/>
                                    <a:pt x="708" y="158"/>
                                    <a:pt x="1036" y="202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FFFFFE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Freihandform 11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3086100" cy="647700"/>
                            </a:xfrm>
                            <a:custGeom>
                              <a:avLst/>
                              <a:gdLst>
                                <a:gd name="T0" fmla="*/ 0 w 1036"/>
                                <a:gd name="T1" fmla="*/ 0 h 205"/>
                                <a:gd name="T2" fmla="*/ 1036 w 1036"/>
                                <a:gd name="T3" fmla="*/ 205 h 2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36" h="205">
                                  <a:moveTo>
                                    <a:pt x="0" y="0"/>
                                  </a:moveTo>
                                  <a:cubicBezTo>
                                    <a:pt x="358" y="94"/>
                                    <a:pt x="708" y="160"/>
                                    <a:pt x="1036" y="205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EFB32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6" name="Textfeld 28"/>
                        <wps:cNvSpPr txBox="1">
                          <a:spLocks noChangeArrowheads="1"/>
                        </wps:cNvSpPr>
                        <wps:spPr bwMode="auto">
                          <a:xfrm>
                            <a:off x="3752193" y="31531"/>
                            <a:ext cx="3337826" cy="156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599BA6" w14:textId="77777777" w:rsidR="004F02E9" w:rsidRPr="00A84F7D" w:rsidRDefault="004F02E9" w:rsidP="00434AC2">
                              <w:pPr>
                                <w:widowControl w:val="0"/>
                                <w:jc w:val="right"/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0"/>
                                  <w:szCs w:val="40"/>
                                  <w:lang w:val="fr-CH" w:bidi="de-DE"/>
                                </w:rPr>
                              </w:pPr>
                              <w:r w:rsidRPr="00A84F7D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0"/>
                                  <w:szCs w:val="40"/>
                                  <w:lang w:val="fr-CH" w:bidi="de-DE"/>
                                </w:rPr>
                                <w:t>CFC –</w:t>
                              </w:r>
                              <w:r w:rsidR="00CA0428" w:rsidRPr="00A84F7D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0"/>
                                  <w:szCs w:val="40"/>
                                  <w:lang w:val="fr-CH" w:bidi="de-DE"/>
                                </w:rPr>
                                <w:t xml:space="preserve"> </w:t>
                              </w:r>
                              <w:r w:rsidRPr="00A84F7D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0"/>
                                  <w:szCs w:val="40"/>
                                  <w:lang w:val="fr-CH" w:bidi="de-DE"/>
                                </w:rPr>
                                <w:t>Exploitation</w:t>
                              </w:r>
                              <w:r w:rsidR="00CA0428" w:rsidRPr="00A84F7D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0"/>
                                  <w:szCs w:val="40"/>
                                  <w:lang w:val="fr-CH" w:bidi="de-DE"/>
                                </w:rPr>
                                <w:t xml:space="preserve"> &amp; Infrastructure</w:t>
                              </w:r>
                            </w:p>
                            <w:p w14:paraId="34B4F477" w14:textId="77777777" w:rsidR="00BF7EA0" w:rsidRPr="00A84F7D" w:rsidRDefault="004F02E9" w:rsidP="00CE4AAC">
                              <w:pPr>
                                <w:widowControl w:val="0"/>
                                <w:spacing w:before="240"/>
                                <w:jc w:val="right"/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0"/>
                                  <w:szCs w:val="40"/>
                                  <w:lang w:val="fr-CH" w:bidi="de-DE"/>
                                </w:rPr>
                              </w:pPr>
                              <w:r w:rsidRPr="00A84F7D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0"/>
                                  <w:szCs w:val="40"/>
                                  <w:lang w:val="fr-CH" w:bidi="de-DE"/>
                                </w:rPr>
                                <w:t>CFC – Développement</w:t>
                              </w:r>
                              <w:r w:rsidRPr="00A84F7D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0"/>
                                  <w:szCs w:val="40"/>
                                  <w:lang w:val="fr-CH" w:bidi="de-DE"/>
                                </w:rPr>
                                <w:br/>
                                <w:t>d‘applications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 111" descr="Une image contenant conception&#10;&#10;Description générée automatiquement avec une confiance moyenn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204841"/>
                            <a:ext cx="7090410" cy="3039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feld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24758" y="9884979"/>
                            <a:ext cx="135033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69E21B" w14:textId="77777777" w:rsidR="00BF7EA0" w:rsidRPr="009E20F8" w:rsidRDefault="004F02E9" w:rsidP="004F02E9">
                              <w:pPr>
                                <w:widowControl w:val="0"/>
                                <w:spacing w:line="500" w:lineRule="exact"/>
                                <w:jc w:val="right"/>
                                <w:rPr>
                                  <w:rFonts w:ascii="Century Gothic" w:hAnsi="Century Gothic" w:cs="Arial"/>
                                  <w:b/>
                                  <w:bCs/>
                                  <w:color w:val="auto"/>
                                  <w:w w:val="90"/>
                                  <w:sz w:val="36"/>
                                  <w:szCs w:val="36"/>
                                  <w:lang w:val="en"/>
                                </w:rPr>
                              </w:pPr>
                              <w:proofErr w:type="spellStart"/>
                              <w:r w:rsidRPr="009E20F8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auto"/>
                                  <w:w w:val="90"/>
                                  <w:sz w:val="36"/>
                                  <w:szCs w:val="36"/>
                                  <w:lang w:bidi="de-DE"/>
                                </w:rPr>
                                <w:t>informatique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112" name="Zone de texte 112"/>
                        <wps:cNvSpPr txBox="1"/>
                        <wps:spPr>
                          <a:xfrm>
                            <a:off x="3342289" y="9790386"/>
                            <a:ext cx="3736137" cy="462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867711" w14:textId="77777777" w:rsidR="004224F5" w:rsidRPr="00E471CF" w:rsidRDefault="004224F5" w:rsidP="00842EDB">
                              <w:pPr>
                                <w:jc w:val="right"/>
                                <w:rPr>
                                  <w:rFonts w:ascii="Etml_font" w:hAnsi="Etml_font"/>
                                  <w:sz w:val="60"/>
                                  <w:szCs w:val="60"/>
                                </w:rPr>
                              </w:pPr>
                              <w:r w:rsidRPr="00E471CF">
                                <w:rPr>
                                  <w:rFonts w:ascii="Etml_font" w:hAnsi="Etml_font"/>
                                  <w:sz w:val="60"/>
                                  <w:szCs w:val="60"/>
                                </w:rPr>
                                <w:t>Portes Ouvertes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Zone de texte 1"/>
                        <wps:cNvSpPr txBox="1"/>
                        <wps:spPr>
                          <a:xfrm>
                            <a:off x="0" y="9806151"/>
                            <a:ext cx="1757045" cy="4510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C8D23A" w14:textId="77777777" w:rsidR="00842EDB" w:rsidRPr="00E471CF" w:rsidRDefault="00842EDB" w:rsidP="00842EDB">
                              <w:pPr>
                                <w:rPr>
                                  <w:rFonts w:ascii="Etml_font" w:hAnsi="Etml_font"/>
                                  <w:sz w:val="60"/>
                                  <w:szCs w:val="60"/>
                                </w:rPr>
                              </w:pPr>
                              <w:r w:rsidRPr="00E471CF">
                                <w:rPr>
                                  <w:rFonts w:ascii="Etml_font" w:hAnsi="Etml_font"/>
                                  <w:sz w:val="60"/>
                                  <w:szCs w:val="60"/>
                                </w:rPr>
                                <w:t>ETML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022B67" id="Groupe 4" o:spid="_x0000_s1026" style="position:absolute;margin-left:.75pt;margin-top:-1.5pt;width:565.75pt;height:811.35pt;z-index:251751936" coordsize="71850,1030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Une image contenant texte, ordinateur, capture d’écran, multimédia&#10;&#10;Description générée automatiquement" style="position:absolute;left:39729;width:31242;height:22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">
                  <v:imagedata r:id="rId11" o:title="Une image contenant texte, ordinateur, capture d’écran, multimédia&#10;&#10;Description générée automatiquement"/>
                </v:shape>
                <v:group id="Gruppieren 107" o:spid="_x0000_s1028" style="position:absolute;left:38310;top:11173;width:33540;height:10338;rotation:337522fd" coordsize="30861,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">
                  <v:shape id="Freihandform 7" o:spid="_x0000_s1029" style="position:absolute;top:952;width:30861;height:5779;visibility:visible;mso-wrap-style:square;v-text-anchor:top" coordsize="103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" path="m,c359,87,709,145,1036,183e" filled="f" fillcolor="#fffffe" strokecolor="#fffffe" strokeweight=".5pt">
                    <v:stroke joinstyle="miter"/>
                    <v:shadow color="#8c8682"/>
                    <v:path arrowok="t" o:connecttype="custom" o:connectlocs="0,0;3086100,577850" o:connectangles="0,0"/>
                  </v:shape>
                  <v:shape id="Freihandform 8" o:spid="_x0000_s1030" style="position:absolute;top:666;width:30861;height:6757;visibility:visible;mso-wrap-style:square;v-text-anchor:top" coordsize="1036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" path="m,c357,98,708,167,1036,214e" filled="f" fillcolor="#fffffe" strokecolor="#fffffe" strokeweight=".5pt">
                    <v:stroke joinstyle="miter"/>
                    <v:shadow color="#8c8682"/>
                    <v:path arrowok="t" o:connecttype="custom" o:connectlocs="0,0;3086100,675640" o:connectangles="0,0"/>
                  </v:shape>
                  <v:shape id="Freihandform 9" o:spid="_x0000_s1031" style="position:absolute;top:2190;width:30861;height:6407;visibility:visible;mso-wrap-style:square;v-text-anchor:top" coordsize="1036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" path="m,c358,94,708,159,1036,203e" filled="f" fillcolor="#fffffe" strokecolor="#efb32f" strokeweight=".5pt">
                    <v:stroke joinstyle="miter"/>
                    <v:shadow color="#8c8682"/>
                    <v:path arrowok="t" o:connecttype="custom" o:connectlocs="0,0;3086100,640715" o:connectangles="0,0"/>
                  </v:shape>
                  <v:shape id="Freihandform 10" o:spid="_x0000_s1032" style="position:absolute;top:1143;width:30861;height:6375;visibility:visible;mso-wrap-style:square;v-text-anchor:top" coordsize="1036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" path="m,c358,94,708,158,1036,202e" filled="f" fillcolor="#fffffe" strokecolor="#fffffe" strokeweight=".5pt">
                    <v:stroke joinstyle="miter"/>
                    <v:shadow color="#8c8682"/>
                    <v:path arrowok="t" o:connecttype="custom" o:connectlocs="0,0;3086100,637540" o:connectangles="0,0"/>
                  </v:shape>
                  <v:shape id="Freihandform 11" o:spid="_x0000_s1033" style="position:absolute;width:30861;height:6477;visibility:visible;mso-wrap-style:square;v-text-anchor:top" coordsize="1036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" path="m,c358,94,708,160,1036,205e" filled="f" fillcolor="#fffffe" strokecolor="#efb32f" strokeweight=".5pt">
                    <v:stroke joinstyle="miter"/>
                    <v:shadow color="#8c8682"/>
                    <v:path arrowok="t" o:connecttype="custom" o:connectlocs="0,0;3086100,647700" o:connectangles="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28" o:spid="_x0000_s1034" type="#_x0000_t202" style="position:absolute;left:37521;top:315;width:33379;height:15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" filled="f" fillcolor="#fffffe" stroked="f" strokecolor="#212120" insetpen="t">
                  <v:textbox inset="2.88pt,2.88pt,2.88pt,2.88pt">
                    <w:txbxContent>
                      <w:p w14:paraId="1C599BA6" w14:textId="77777777" w:rsidR="004F02E9" w:rsidRPr="00A84F7D" w:rsidRDefault="004F02E9" w:rsidP="00434AC2">
                        <w:pPr>
                          <w:widowControl w:val="0"/>
                          <w:jc w:val="right"/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0"/>
                            <w:szCs w:val="40"/>
                            <w:lang w:val="fr-CH" w:bidi="de-DE"/>
                          </w:rPr>
                        </w:pPr>
                        <w:r w:rsidRPr="00A84F7D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0"/>
                            <w:szCs w:val="40"/>
                            <w:lang w:val="fr-CH" w:bidi="de-DE"/>
                          </w:rPr>
                          <w:t>CFC –</w:t>
                        </w:r>
                        <w:r w:rsidR="00CA0428" w:rsidRPr="00A84F7D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0"/>
                            <w:szCs w:val="40"/>
                            <w:lang w:val="fr-CH" w:bidi="de-DE"/>
                          </w:rPr>
                          <w:t xml:space="preserve"> </w:t>
                        </w:r>
                        <w:r w:rsidRPr="00A84F7D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0"/>
                            <w:szCs w:val="40"/>
                            <w:lang w:val="fr-CH" w:bidi="de-DE"/>
                          </w:rPr>
                          <w:t>Exploitation</w:t>
                        </w:r>
                        <w:r w:rsidR="00CA0428" w:rsidRPr="00A84F7D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0"/>
                            <w:szCs w:val="40"/>
                            <w:lang w:val="fr-CH" w:bidi="de-DE"/>
                          </w:rPr>
                          <w:t xml:space="preserve"> &amp; Infrastructure</w:t>
                        </w:r>
                      </w:p>
                      <w:p w14:paraId="34B4F477" w14:textId="77777777" w:rsidR="00BF7EA0" w:rsidRPr="00A84F7D" w:rsidRDefault="004F02E9" w:rsidP="00CE4AAC">
                        <w:pPr>
                          <w:widowControl w:val="0"/>
                          <w:spacing w:before="240"/>
                          <w:jc w:val="right"/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0"/>
                            <w:szCs w:val="40"/>
                            <w:lang w:val="fr-CH" w:bidi="de-DE"/>
                          </w:rPr>
                        </w:pPr>
                        <w:r w:rsidRPr="00A84F7D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0"/>
                            <w:szCs w:val="40"/>
                            <w:lang w:val="fr-CH" w:bidi="de-DE"/>
                          </w:rPr>
                          <w:t>CFC – Développement</w:t>
                        </w:r>
                        <w:r w:rsidRPr="00A84F7D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0"/>
                            <w:szCs w:val="40"/>
                            <w:lang w:val="fr-CH" w:bidi="de-DE"/>
                          </w:rPr>
                          <w:br/>
                          <w:t>d‘applications</w:t>
                        </w:r>
                      </w:p>
                    </w:txbxContent>
                  </v:textbox>
                </v:shape>
                <v:shape id="Image 111" o:spid="_x0000_s1035" type="#_x0000_t75" alt="Une image contenant conception&#10;&#10;Description générée automatiquement avec une confiance moyenne" style="position:absolute;top:72048;width:70904;height:30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">
                  <v:imagedata r:id="rId12" o:title="Une image contenant conception&#10;&#10;Description générée automatiquement avec une confiance moyenne"/>
                </v:shape>
                <v:shape id="Textfeld 39" o:spid="_x0000_s1036" type="#_x0000_t202" style="position:absolute;left:10247;top:98849;width:13503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" filled="f" fillcolor="#fffffe" stroked="f" strokecolor="#212120" insetpen="t">
                  <v:textbox inset="2.88pt,2.88pt,2.88pt,2.88pt">
                    <w:txbxContent>
                      <w:p w14:paraId="0769E21B" w14:textId="77777777" w:rsidR="00BF7EA0" w:rsidRPr="009E20F8" w:rsidRDefault="004F02E9" w:rsidP="004F02E9">
                        <w:pPr>
                          <w:widowControl w:val="0"/>
                          <w:spacing w:line="500" w:lineRule="exact"/>
                          <w:jc w:val="right"/>
                          <w:rPr>
                            <w:rFonts w:ascii="Century Gothic" w:hAnsi="Century Gothic" w:cs="Arial"/>
                            <w:b/>
                            <w:bCs/>
                            <w:color w:val="auto"/>
                            <w:w w:val="90"/>
                            <w:sz w:val="36"/>
                            <w:szCs w:val="36"/>
                            <w:lang w:val="en"/>
                          </w:rPr>
                        </w:pPr>
                        <w:proofErr w:type="spellStart"/>
                        <w:r w:rsidRPr="009E20F8">
                          <w:rPr>
                            <w:rFonts w:ascii="Century Gothic" w:eastAsia="Arial" w:hAnsi="Century Gothic" w:cs="Arial"/>
                            <w:b/>
                            <w:bCs/>
                            <w:color w:val="auto"/>
                            <w:w w:val="90"/>
                            <w:sz w:val="36"/>
                            <w:szCs w:val="36"/>
                            <w:lang w:bidi="de-DE"/>
                          </w:rPr>
                          <w:t>informatique</w:t>
                        </w:r>
                        <w:proofErr w:type="spellEnd"/>
                      </w:p>
                    </w:txbxContent>
                  </v:textbox>
                </v:shape>
                <v:shape id="Zone de texte 112" o:spid="_x0000_s1037" type="#_x0000_t202" style="position:absolute;left:33422;top:97903;width:37362;height:4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6cy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zxL4eyZcIBe/AAAA//8DAFBLAQItABQABgAIAAAAIQDb4fbL7gAAAIUBAAATAAAAAAAAAAAA&#10;AAAAAAAAAABbQ29udGVudF9UeXBlc10ueG1sUEsBAi0AFAAGAAgAAAAhAFr0LFu/AAAAFQEAAAsA&#10;AAAAAAAAAAAAAAAAHwEAAF9yZWxzLy5yZWxzUEsBAi0AFAAGAAgAAAAhAHPTpzLEAAAA3AAAAA8A&#10;AAAAAAAAAAAAAAAABwIAAGRycy9kb3ducmV2LnhtbFBLBQYAAAAAAwADALcAAAD4AgAAAAA=&#10;" filled="f" stroked="f" strokeweight=".5pt">
                  <v:textbox>
                    <w:txbxContent>
                      <w:p w14:paraId="08867711" w14:textId="77777777" w:rsidR="004224F5" w:rsidRPr="00E471CF" w:rsidRDefault="004224F5" w:rsidP="00842EDB">
                        <w:pPr>
                          <w:jc w:val="right"/>
                          <w:rPr>
                            <w:rFonts w:ascii="Etml_font" w:hAnsi="Etml_font"/>
                            <w:sz w:val="60"/>
                            <w:szCs w:val="60"/>
                          </w:rPr>
                        </w:pPr>
                        <w:r w:rsidRPr="00E471CF">
                          <w:rPr>
                            <w:rFonts w:ascii="Etml_font" w:hAnsi="Etml_font"/>
                            <w:sz w:val="60"/>
                            <w:szCs w:val="60"/>
                          </w:rPr>
                          <w:t>Portes Ouvertes</w:t>
                        </w:r>
                      </w:p>
                    </w:txbxContent>
                  </v:textbox>
                </v:shape>
                <v:shape id="Zone de texte 1" o:spid="_x0000_s1038" type="#_x0000_t202" style="position:absolute;top:98061;width:17570;height:4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<v:textbox>
                    <w:txbxContent>
                      <w:p w14:paraId="72C8D23A" w14:textId="77777777" w:rsidR="00842EDB" w:rsidRPr="00E471CF" w:rsidRDefault="00842EDB" w:rsidP="00842EDB">
                        <w:pPr>
                          <w:rPr>
                            <w:rFonts w:ascii="Etml_font" w:hAnsi="Etml_font"/>
                            <w:sz w:val="60"/>
                            <w:szCs w:val="60"/>
                          </w:rPr>
                        </w:pPr>
                        <w:r w:rsidRPr="00E471CF">
                          <w:rPr>
                            <w:rFonts w:ascii="Etml_font" w:hAnsi="Etml_font"/>
                            <w:sz w:val="60"/>
                            <w:szCs w:val="60"/>
                          </w:rPr>
                          <w:t>ETML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7073A" w:rsidRPr="00A83851">
        <w:rPr>
          <w:noProof/>
          <w:color w:val="auto"/>
          <w:kern w:val="0"/>
          <w:sz w:val="22"/>
          <w:szCs w:val="22"/>
          <w:lang w:bidi="de-DE"/>
        </w:rPr>
        <mc:AlternateContent>
          <mc:Choice Requires="wps">
            <w:drawing>
              <wp:anchor distT="36576" distB="36576" distL="36576" distR="36576" simplePos="0" relativeHeight="251568640" behindDoc="0" locked="0" layoutInCell="1" allowOverlap="1" wp14:anchorId="15B04CB7" wp14:editId="277BBBE2">
                <wp:simplePos x="0" y="0"/>
                <wp:positionH relativeFrom="column">
                  <wp:posOffset>8601500</wp:posOffset>
                </wp:positionH>
                <wp:positionV relativeFrom="page">
                  <wp:posOffset>6264322</wp:posOffset>
                </wp:positionV>
                <wp:extent cx="1569493" cy="400050"/>
                <wp:effectExtent l="0" t="0" r="0" b="0"/>
                <wp:wrapNone/>
                <wp:docPr id="24" name="Textfeld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493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51FC7E" w14:textId="77777777" w:rsidR="00BF7EA0" w:rsidRDefault="00BF7EA0" w:rsidP="00BF7EA0">
                            <w:pPr>
                              <w:widowControl w:val="0"/>
                              <w:spacing w:line="400" w:lineRule="exact"/>
                              <w:rPr>
                                <w:rFonts w:ascii="Arial" w:hAnsi="Arial" w:cs="Arial"/>
                                <w:color w:val="FFFFFE"/>
                                <w:w w:val="90"/>
                                <w:sz w:val="36"/>
                                <w:szCs w:val="36"/>
                                <w:lang w:val="e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E"/>
                                <w:spacing w:val="40"/>
                                <w:w w:val="90"/>
                                <w:sz w:val="36"/>
                                <w:szCs w:val="36"/>
                                <w:lang w:bidi="de-DE"/>
                              </w:rPr>
                              <w:t>Technologie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B04CB7" id="Textfeld 26" o:spid="_x0000_s1039" type="#_x0000_t202" style="position:absolute;margin-left:677.3pt;margin-top:493.25pt;width:123.6pt;height:31.5pt;z-index:25156864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" filled="f" fillcolor="#fffffe" stroked="f" strokecolor="#212120" insetpen="t">
                <v:textbox inset="2.88pt,2.88pt,2.88pt,2.88pt">
                  <w:txbxContent>
                    <w:p w14:paraId="3851FC7E" w14:textId="77777777" w:rsidR="00BF7EA0" w:rsidRDefault="00BF7EA0" w:rsidP="00BF7EA0">
                      <w:pPr>
                        <w:widowControl w:val="0"/>
                        <w:spacing w:line="400" w:lineRule="exact"/>
                        <w:rPr>
                          <w:rFonts w:ascii="Arial" w:hAnsi="Arial" w:cs="Arial"/>
                          <w:color w:val="FFFFFE"/>
                          <w:w w:val="90"/>
                          <w:sz w:val="36"/>
                          <w:szCs w:val="36"/>
                          <w:lang w:val="en"/>
                        </w:rPr>
                      </w:pPr>
                      <w:r>
                        <w:rPr>
                          <w:rFonts w:ascii="Arial" w:eastAsia="Arial" w:hAnsi="Arial" w:cs="Arial"/>
                          <w:color w:val="FFFFFE"/>
                          <w:spacing w:val="40"/>
                          <w:w w:val="90"/>
                          <w:sz w:val="36"/>
                          <w:szCs w:val="36"/>
                          <w:lang w:bidi="de-DE"/>
                        </w:rPr>
                        <w:t>Technologie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AE04280" w14:textId="77777777" w:rsidR="000775BB" w:rsidRDefault="000775BB" w:rsidP="000775BB">
      <w:pPr>
        <w:rPr>
          <w:rFonts w:ascii="Century Gothic" w:hAnsi="Century Gothic"/>
          <w:sz w:val="32"/>
          <w:szCs w:val="32"/>
          <w:lang w:val="fr-CH"/>
        </w:rPr>
      </w:pPr>
    </w:p>
    <w:p w14:paraId="70614DD9" w14:textId="77777777" w:rsidR="000775BB" w:rsidRDefault="000775BB" w:rsidP="000775BB">
      <w:pPr>
        <w:rPr>
          <w:rFonts w:ascii="Century Gothic" w:hAnsi="Century Gothic"/>
          <w:sz w:val="32"/>
          <w:szCs w:val="32"/>
          <w:lang w:val="fr-CH"/>
        </w:rPr>
      </w:pPr>
    </w:p>
    <w:p w14:paraId="413AD4F3" w14:textId="77777777" w:rsidR="000775BB" w:rsidRDefault="000775BB" w:rsidP="000775BB">
      <w:pPr>
        <w:rPr>
          <w:rFonts w:ascii="Century Gothic" w:hAnsi="Century Gothic"/>
          <w:sz w:val="32"/>
          <w:szCs w:val="32"/>
          <w:lang w:val="fr-CH"/>
        </w:rPr>
      </w:pPr>
    </w:p>
    <w:p w14:paraId="1F98037E" w14:textId="77777777" w:rsidR="000775BB" w:rsidRDefault="000775BB" w:rsidP="000775BB">
      <w:pPr>
        <w:rPr>
          <w:rFonts w:ascii="Century Gothic" w:hAnsi="Century Gothic"/>
          <w:sz w:val="32"/>
          <w:szCs w:val="32"/>
          <w:lang w:val="fr-CH"/>
        </w:rPr>
      </w:pPr>
    </w:p>
    <w:p w14:paraId="6DFF253C" w14:textId="77777777" w:rsidR="000775BB" w:rsidRDefault="000775BB" w:rsidP="000775BB">
      <w:pPr>
        <w:rPr>
          <w:rFonts w:ascii="Century Gothic" w:hAnsi="Century Gothic"/>
          <w:sz w:val="32"/>
          <w:szCs w:val="32"/>
          <w:lang w:val="fr-CH"/>
        </w:rPr>
      </w:pPr>
    </w:p>
    <w:p w14:paraId="25EAF594" w14:textId="77777777" w:rsidR="000775BB" w:rsidRDefault="000775BB" w:rsidP="000775BB">
      <w:pPr>
        <w:rPr>
          <w:rFonts w:ascii="Century Gothic" w:hAnsi="Century Gothic"/>
          <w:sz w:val="32"/>
          <w:szCs w:val="32"/>
          <w:lang w:val="fr-CH"/>
        </w:rPr>
      </w:pPr>
    </w:p>
    <w:p w14:paraId="2BB9D3BD" w14:textId="77777777" w:rsidR="000775BB" w:rsidRDefault="000775BB" w:rsidP="000775BB">
      <w:pPr>
        <w:rPr>
          <w:rFonts w:ascii="Century Gothic" w:hAnsi="Century Gothic"/>
          <w:sz w:val="32"/>
          <w:szCs w:val="32"/>
          <w:lang w:val="fr-CH"/>
        </w:rPr>
      </w:pPr>
    </w:p>
    <w:p w14:paraId="0A7D5AAE" w14:textId="77777777" w:rsidR="000775BB" w:rsidRPr="000775BB" w:rsidRDefault="000775BB" w:rsidP="000775BB">
      <w:pPr>
        <w:rPr>
          <w:rFonts w:ascii="Century Gothic" w:hAnsi="Century Gothic"/>
          <w:sz w:val="32"/>
          <w:szCs w:val="32"/>
          <w:lang w:val="fr-CH"/>
        </w:rPr>
      </w:pPr>
    </w:p>
    <w:p w14:paraId="1EE8C353" w14:textId="5DF4A6F8" w:rsidR="000775BB" w:rsidRPr="000775BB" w:rsidRDefault="000775BB" w:rsidP="000775BB">
      <w:pPr>
        <w:rPr>
          <w:rFonts w:ascii="Century Gothic" w:hAnsi="Century Gothic"/>
          <w:b/>
          <w:bCs/>
          <w:color w:val="auto"/>
          <w:sz w:val="96"/>
          <w:szCs w:val="96"/>
          <w:lang w:val="fr-CH"/>
        </w:rPr>
      </w:pPr>
      <w:r w:rsidRPr="000775BB">
        <w:rPr>
          <w:rFonts w:ascii="Century Gothic" w:hAnsi="Century Gothic"/>
          <w:b/>
          <w:bCs/>
          <w:color w:val="auto"/>
          <w:sz w:val="96"/>
          <w:szCs w:val="96"/>
          <w:lang w:val="fr-CH"/>
        </w:rPr>
        <w:t xml:space="preserve">Je donne, </w:t>
      </w:r>
      <w:r w:rsidRPr="000775BB">
        <w:rPr>
          <w:rFonts w:ascii="Century Gothic" w:hAnsi="Century Gothic"/>
          <w:b/>
          <w:bCs/>
          <w:color w:val="335DD5"/>
          <w:sz w:val="96"/>
          <w:szCs w:val="96"/>
          <w:lang w:val="fr-CH"/>
        </w:rPr>
        <w:t>Je prête</w:t>
      </w:r>
    </w:p>
    <w:p w14:paraId="69550DE0" w14:textId="709CE960" w:rsidR="00A83851" w:rsidRPr="000775BB" w:rsidRDefault="000F5B24" w:rsidP="008B5AC0">
      <w:pPr>
        <w:rPr>
          <w:rFonts w:ascii="Century Gothic" w:hAnsi="Century Gothic"/>
          <w:b/>
          <w:bCs/>
          <w:color w:val="6666FF"/>
          <w:sz w:val="32"/>
          <w:szCs w:val="32"/>
          <w:lang w:val="fr-CH"/>
        </w:rPr>
      </w:pPr>
      <w:r w:rsidRPr="000775BB">
        <w:rPr>
          <w:rFonts w:ascii="Century Gothic" w:hAnsi="Century Gothic"/>
          <w:b/>
          <w:bCs/>
          <w:noProof/>
          <w:color w:val="6666FF"/>
          <w:sz w:val="32"/>
          <w:szCs w:val="32"/>
          <w:lang w:val="fr-CH"/>
        </w:rPr>
        <w:drawing>
          <wp:anchor distT="0" distB="0" distL="114300" distR="114300" simplePos="0" relativeHeight="251670528" behindDoc="0" locked="0" layoutInCell="1" allowOverlap="1" wp14:anchorId="6044FDDE" wp14:editId="1BAD8546">
            <wp:simplePos x="0" y="0"/>
            <wp:positionH relativeFrom="column">
              <wp:posOffset>3414253</wp:posOffset>
            </wp:positionH>
            <wp:positionV relativeFrom="paragraph">
              <wp:posOffset>970811</wp:posOffset>
            </wp:positionV>
            <wp:extent cx="2306320" cy="2306320"/>
            <wp:effectExtent l="0" t="0" r="0" b="0"/>
            <wp:wrapThrough wrapText="bothSides">
              <wp:wrapPolygon edited="0">
                <wp:start x="6244" y="0"/>
                <wp:lineTo x="4460" y="357"/>
                <wp:lineTo x="892" y="2141"/>
                <wp:lineTo x="892" y="2855"/>
                <wp:lineTo x="178" y="4996"/>
                <wp:lineTo x="0" y="5709"/>
                <wp:lineTo x="0" y="15344"/>
                <wp:lineTo x="357" y="17485"/>
                <wp:lineTo x="2319" y="20339"/>
                <wp:lineTo x="5352" y="21410"/>
                <wp:lineTo x="6066" y="21410"/>
                <wp:lineTo x="15344" y="21410"/>
                <wp:lineTo x="16236" y="21410"/>
                <wp:lineTo x="19447" y="19982"/>
                <wp:lineTo x="21053" y="17485"/>
                <wp:lineTo x="21410" y="15522"/>
                <wp:lineTo x="21410" y="5531"/>
                <wp:lineTo x="21231" y="4817"/>
                <wp:lineTo x="20518" y="2855"/>
                <wp:lineTo x="20696" y="2141"/>
                <wp:lineTo x="17128" y="357"/>
                <wp:lineTo x="15165" y="0"/>
                <wp:lineTo x="6244" y="0"/>
              </wp:wrapPolygon>
            </wp:wrapThrough>
            <wp:docPr id="121875037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32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75BB">
        <w:rPr>
          <w:rFonts w:ascii="Century Gothic" w:hAnsi="Century Gothic"/>
          <w:b/>
          <w:bCs/>
          <w:noProof/>
          <w:color w:val="auto"/>
          <w:sz w:val="32"/>
          <w:szCs w:val="32"/>
          <w:lang w:val="fr-CH"/>
        </w:rPr>
        <w:drawing>
          <wp:anchor distT="0" distB="0" distL="114300" distR="114300" simplePos="0" relativeHeight="251752960" behindDoc="0" locked="0" layoutInCell="1" allowOverlap="1" wp14:anchorId="1F4D29C9" wp14:editId="30342CFF">
            <wp:simplePos x="0" y="0"/>
            <wp:positionH relativeFrom="margin">
              <wp:align>center</wp:align>
            </wp:positionH>
            <wp:positionV relativeFrom="paragraph">
              <wp:posOffset>3987696</wp:posOffset>
            </wp:positionV>
            <wp:extent cx="5198745" cy="1733550"/>
            <wp:effectExtent l="0" t="0" r="0" b="0"/>
            <wp:wrapThrough wrapText="bothSides">
              <wp:wrapPolygon edited="0">
                <wp:start x="712" y="0"/>
                <wp:lineTo x="712" y="7596"/>
                <wp:lineTo x="0" y="9969"/>
                <wp:lineTo x="0" y="13055"/>
                <wp:lineTo x="554" y="15191"/>
                <wp:lineTo x="1029" y="15191"/>
                <wp:lineTo x="1029" y="16141"/>
                <wp:lineTo x="1504" y="18989"/>
                <wp:lineTo x="4274" y="21363"/>
                <wp:lineTo x="4432" y="21363"/>
                <wp:lineTo x="5778" y="21363"/>
                <wp:lineTo x="7678" y="21363"/>
                <wp:lineTo x="9973" y="19938"/>
                <wp:lineTo x="9973" y="18989"/>
                <wp:lineTo x="12031" y="15429"/>
                <wp:lineTo x="18917" y="11631"/>
                <wp:lineTo x="19075" y="10919"/>
                <wp:lineTo x="10289" y="7596"/>
                <wp:lineTo x="11318" y="7596"/>
                <wp:lineTo x="17730" y="4273"/>
                <wp:lineTo x="18125" y="3323"/>
                <wp:lineTo x="17730" y="2848"/>
                <wp:lineTo x="2058" y="0"/>
                <wp:lineTo x="712" y="0"/>
              </wp:wrapPolygon>
            </wp:wrapThrough>
            <wp:docPr id="43505398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4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775BB" w:rsidRPr="000775BB">
        <w:rPr>
          <w:rFonts w:ascii="Century Gothic" w:hAnsi="Century Gothic"/>
          <w:b/>
          <w:bCs/>
          <w:color w:val="6666FF"/>
          <w:sz w:val="32"/>
          <w:szCs w:val="32"/>
          <w:lang w:val="fr-CH"/>
        </w:rPr>
        <w:t>AdonisJS</w:t>
      </w:r>
      <w:proofErr w:type="spellEnd"/>
    </w:p>
    <w:sectPr w:rsidR="00A83851" w:rsidRPr="000775BB" w:rsidSect="005939EA">
      <w:pgSz w:w="11906" w:h="16838" w:code="9"/>
      <w:pgMar w:top="360" w:right="360" w:bottom="360" w:left="36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34350" w14:textId="77777777" w:rsidR="00E84BC5" w:rsidRDefault="00E84BC5" w:rsidP="00B22795">
      <w:r>
        <w:separator/>
      </w:r>
    </w:p>
  </w:endnote>
  <w:endnote w:type="continuationSeparator" w:id="0">
    <w:p w14:paraId="4CA5121A" w14:textId="77777777" w:rsidR="00E84BC5" w:rsidRDefault="00E84BC5" w:rsidP="00B22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D855713B-AA1F-4E56-848D-AA507696ADC3}"/>
    <w:embedBold r:id="rId2" w:fontKey="{4F20C567-0480-44F1-A27E-2A7753A5F29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_font">
    <w:panose1 w:val="02000503000000000000"/>
    <w:charset w:val="00"/>
    <w:family w:val="auto"/>
    <w:pitch w:val="variable"/>
    <w:sig w:usb0="00000003" w:usb1="00000000" w:usb2="00000000" w:usb3="00000000" w:csb0="00000001" w:csb1="00000000"/>
    <w:embedRegular r:id="rId3" w:fontKey="{533597B1-63D5-47D8-B5C8-DD8F5C51AB1A}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F765DC62-86B5-4BE9-845C-7684C1CEEF9E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1E28136C-73A6-4BBF-9372-B1F7430FE2E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AAC8C" w14:textId="77777777" w:rsidR="00E84BC5" w:rsidRDefault="00E84BC5" w:rsidP="00B22795">
      <w:r>
        <w:separator/>
      </w:r>
    </w:p>
  </w:footnote>
  <w:footnote w:type="continuationSeparator" w:id="0">
    <w:p w14:paraId="4855C045" w14:textId="77777777" w:rsidR="00E84BC5" w:rsidRDefault="00E84BC5" w:rsidP="00B227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BB"/>
    <w:rsid w:val="00027F82"/>
    <w:rsid w:val="00072ADA"/>
    <w:rsid w:val="000775BB"/>
    <w:rsid w:val="000C1E40"/>
    <w:rsid w:val="000D247E"/>
    <w:rsid w:val="000E7041"/>
    <w:rsid w:val="000F3B5A"/>
    <w:rsid w:val="000F5B24"/>
    <w:rsid w:val="00111485"/>
    <w:rsid w:val="00131B61"/>
    <w:rsid w:val="00194B1B"/>
    <w:rsid w:val="001B326D"/>
    <w:rsid w:val="001B4013"/>
    <w:rsid w:val="001C0711"/>
    <w:rsid w:val="001C2D29"/>
    <w:rsid w:val="002333F5"/>
    <w:rsid w:val="002355DB"/>
    <w:rsid w:val="00266766"/>
    <w:rsid w:val="0035722A"/>
    <w:rsid w:val="003B7DE5"/>
    <w:rsid w:val="004224F5"/>
    <w:rsid w:val="00434AC2"/>
    <w:rsid w:val="004402F7"/>
    <w:rsid w:val="0046180A"/>
    <w:rsid w:val="0047073A"/>
    <w:rsid w:val="00475633"/>
    <w:rsid w:val="004804CC"/>
    <w:rsid w:val="0048725C"/>
    <w:rsid w:val="004A13C0"/>
    <w:rsid w:val="004B4C78"/>
    <w:rsid w:val="004E3A44"/>
    <w:rsid w:val="004F02E9"/>
    <w:rsid w:val="00520A2F"/>
    <w:rsid w:val="00536953"/>
    <w:rsid w:val="0058269A"/>
    <w:rsid w:val="005939EA"/>
    <w:rsid w:val="005A092D"/>
    <w:rsid w:val="005B3CB3"/>
    <w:rsid w:val="005E1402"/>
    <w:rsid w:val="005E68E0"/>
    <w:rsid w:val="005F6655"/>
    <w:rsid w:val="005F70E4"/>
    <w:rsid w:val="00606D3B"/>
    <w:rsid w:val="00652EED"/>
    <w:rsid w:val="006F1C8E"/>
    <w:rsid w:val="006F6ED9"/>
    <w:rsid w:val="00746B62"/>
    <w:rsid w:val="00755803"/>
    <w:rsid w:val="007C2C5E"/>
    <w:rsid w:val="00842EDB"/>
    <w:rsid w:val="008468BC"/>
    <w:rsid w:val="00883530"/>
    <w:rsid w:val="0089208D"/>
    <w:rsid w:val="008A01D6"/>
    <w:rsid w:val="008B5AC0"/>
    <w:rsid w:val="008D61D7"/>
    <w:rsid w:val="008F69D1"/>
    <w:rsid w:val="00904EDB"/>
    <w:rsid w:val="009173A5"/>
    <w:rsid w:val="00932300"/>
    <w:rsid w:val="00967AD2"/>
    <w:rsid w:val="009E20F8"/>
    <w:rsid w:val="00A13B12"/>
    <w:rsid w:val="00A42110"/>
    <w:rsid w:val="00A66CD8"/>
    <w:rsid w:val="00A83851"/>
    <w:rsid w:val="00A84F7D"/>
    <w:rsid w:val="00A87319"/>
    <w:rsid w:val="00AD7A42"/>
    <w:rsid w:val="00B024DE"/>
    <w:rsid w:val="00B156AE"/>
    <w:rsid w:val="00B22795"/>
    <w:rsid w:val="00B3705F"/>
    <w:rsid w:val="00B50BBD"/>
    <w:rsid w:val="00BE38A5"/>
    <w:rsid w:val="00BF15AD"/>
    <w:rsid w:val="00BF7EA0"/>
    <w:rsid w:val="00C0325C"/>
    <w:rsid w:val="00C33500"/>
    <w:rsid w:val="00C50166"/>
    <w:rsid w:val="00C539EF"/>
    <w:rsid w:val="00C618DA"/>
    <w:rsid w:val="00C92D95"/>
    <w:rsid w:val="00CA0428"/>
    <w:rsid w:val="00CA0A27"/>
    <w:rsid w:val="00CC45A2"/>
    <w:rsid w:val="00CE0CB1"/>
    <w:rsid w:val="00CE4AAC"/>
    <w:rsid w:val="00D2272D"/>
    <w:rsid w:val="00D3605C"/>
    <w:rsid w:val="00D416BA"/>
    <w:rsid w:val="00D56023"/>
    <w:rsid w:val="00DD1AAA"/>
    <w:rsid w:val="00DE20EB"/>
    <w:rsid w:val="00E361F6"/>
    <w:rsid w:val="00E368AD"/>
    <w:rsid w:val="00E3696E"/>
    <w:rsid w:val="00E45AB3"/>
    <w:rsid w:val="00E471CF"/>
    <w:rsid w:val="00E56BA3"/>
    <w:rsid w:val="00E65CBA"/>
    <w:rsid w:val="00E821E2"/>
    <w:rsid w:val="00E84BC5"/>
    <w:rsid w:val="00E87CC3"/>
    <w:rsid w:val="00ED37BC"/>
    <w:rsid w:val="00F01175"/>
    <w:rsid w:val="00F11EBB"/>
    <w:rsid w:val="00F12B89"/>
    <w:rsid w:val="00F37C99"/>
    <w:rsid w:val="00F4166C"/>
    <w:rsid w:val="00FA5E4B"/>
    <w:rsid w:val="00FD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69191CC"/>
  <w15:chartTrackingRefBased/>
  <w15:docId w15:val="{BD14F428-B5FF-44F4-9AA2-4EF469AF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2EDB"/>
    <w:rPr>
      <w:color w:val="212120"/>
      <w:kern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67AD2"/>
    <w:rPr>
      <w:color w:val="0563C1" w:themeColor="hyperlink"/>
      <w:u w:val="single"/>
    </w:rPr>
  </w:style>
  <w:style w:type="character" w:customStyle="1" w:styleId="NichtaufgelsteErwhnung1">
    <w:name w:val="Nicht aufgelöste Erwähnung1"/>
    <w:basedOn w:val="Policepardfaut"/>
    <w:uiPriority w:val="99"/>
    <w:semiHidden/>
    <w:unhideWhenUsed/>
    <w:rsid w:val="004B4C78"/>
    <w:rPr>
      <w:color w:val="808080"/>
      <w:shd w:val="clear" w:color="auto" w:fill="E6E6E6"/>
    </w:rPr>
  </w:style>
  <w:style w:type="character" w:styleId="Lienhypertextesuivivisit">
    <w:name w:val="FollowedHyperlink"/>
    <w:basedOn w:val="Policepardfaut"/>
    <w:rsid w:val="00C33500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rsid w:val="00B2279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rsid w:val="00B22795"/>
    <w:rPr>
      <w:color w:val="212120"/>
      <w:kern w:val="28"/>
    </w:rPr>
  </w:style>
  <w:style w:type="paragraph" w:styleId="Pieddepage">
    <w:name w:val="footer"/>
    <w:basedOn w:val="Normal"/>
    <w:link w:val="PieddepageCar"/>
    <w:rsid w:val="00B2279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rsid w:val="00B22795"/>
    <w:rPr>
      <w:color w:val="212120"/>
      <w:kern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y13koy\Documents\github\Projet-Grraaaaaaatos\Doc\2024-11-20-A4Po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8fd9e7-0be8-44ba-81f3-723628cb95d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F302392E73041B6BCE39E03C2BCED" ma:contentTypeVersion="15" ma:contentTypeDescription="Crée un document." ma:contentTypeScope="" ma:versionID="da60f9aa36c24a26cec569a21c1f3aba">
  <xsd:schema xmlns:xsd="http://www.w3.org/2001/XMLSchema" xmlns:xs="http://www.w3.org/2001/XMLSchema" xmlns:p="http://schemas.microsoft.com/office/2006/metadata/properties" xmlns:ns3="308fd9e7-0be8-44ba-81f3-723628cb95d5" xmlns:ns4="02e62082-1ed3-4499-b3c5-d63020de9536" targetNamespace="http://schemas.microsoft.com/office/2006/metadata/properties" ma:root="true" ma:fieldsID="79304bdf51c059753184e679dd8e8d43" ns3:_="" ns4:_="">
    <xsd:import namespace="308fd9e7-0be8-44ba-81f3-723628cb95d5"/>
    <xsd:import namespace="02e62082-1ed3-4499-b3c5-d63020de95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fd9e7-0be8-44ba-81f3-723628cb95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62082-1ed3-4499-b3c5-d63020de953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0A4483-8883-4CC8-A696-5B9F4CB793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B46A7A-C72E-44A5-BA15-664867E908D0}">
  <ds:schemaRefs>
    <ds:schemaRef ds:uri="http://schemas.microsoft.com/office/2006/metadata/properties"/>
    <ds:schemaRef ds:uri="http://schemas.microsoft.com/office/infopath/2007/PartnerControls"/>
    <ds:schemaRef ds:uri="308fd9e7-0be8-44ba-81f3-723628cb95d5"/>
  </ds:schemaRefs>
</ds:datastoreItem>
</file>

<file path=customXml/itemProps3.xml><?xml version="1.0" encoding="utf-8"?>
<ds:datastoreItem xmlns:ds="http://schemas.openxmlformats.org/officeDocument/2006/customXml" ds:itemID="{9F8D93E6-3638-4311-A48D-BDE8341D60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fd9e7-0be8-44ba-81f3-723628cb95d5"/>
    <ds:schemaRef ds:uri="02e62082-1ed3-4499-b3c5-d63020de95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2024-11-20-A4Port</Template>
  <TotalTime>1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40</CharactersWithSpaces>
  <SharedDoc>false</SharedDoc>
  <HLinks>
    <vt:vector size="12" baseType="variant">
      <vt:variant>
        <vt:i4>3407985</vt:i4>
      </vt:variant>
      <vt:variant>
        <vt:i4>-1</vt:i4>
      </vt:variant>
      <vt:variant>
        <vt:i4>1027</vt:i4>
      </vt:variant>
      <vt:variant>
        <vt:i4>1</vt:i4>
      </vt:variant>
      <vt:variant>
        <vt:lpwstr>C:\Documents and Settings\tamic\Desktop\TC999D\TC9990102D-PB\TC9990102-IMG02.jpg</vt:lpwstr>
      </vt:variant>
      <vt:variant>
        <vt:lpwstr/>
      </vt:variant>
      <vt:variant>
        <vt:i4>3276913</vt:i4>
      </vt:variant>
      <vt:variant>
        <vt:i4>-1</vt:i4>
      </vt:variant>
      <vt:variant>
        <vt:i4>1028</vt:i4>
      </vt:variant>
      <vt:variant>
        <vt:i4>1</vt:i4>
      </vt:variant>
      <vt:variant>
        <vt:lpwstr>C:\Documents and Settings\tamic\Desktop\TC999D\TC9990102D-PB\TC9990102-IMG04.jpg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Gianmarco Ruberti</dc:creator>
  <cp:keywords/>
  <dc:description/>
  <cp:lastModifiedBy>Gianmarco Ruberti</cp:lastModifiedBy>
  <cp:revision>3</cp:revision>
  <cp:lastPrinted>2017-11-07T22:40:00Z</cp:lastPrinted>
  <dcterms:created xsi:type="dcterms:W3CDTF">2025-12-03T08:07:00Z</dcterms:created>
  <dcterms:modified xsi:type="dcterms:W3CDTF">2025-12-03T08:09:00Z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0x010100288F302392E73041B6BCE39E03C2BCED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